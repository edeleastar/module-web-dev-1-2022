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71879833"/>
    <w:p w14:paraId="284047F3" w14:textId="7B4AE2B2" w:rsidR="00E85990" w:rsidRDefault="008A6DB9" w:rsidP="00F841FF">
      <w:pPr>
        <w:pStyle w:val="Title"/>
        <w:spacing w:line="360" w:lineRule="auto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7F507F54" wp14:editId="434E64C6">
                <wp:simplePos x="0" y="0"/>
                <wp:positionH relativeFrom="page">
                  <wp:posOffset>715478</wp:posOffset>
                </wp:positionH>
                <wp:positionV relativeFrom="page">
                  <wp:posOffset>1757045</wp:posOffset>
                </wp:positionV>
                <wp:extent cx="6106668" cy="254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9" name="Shape 1073741829"/>
                        <wps:cNvCn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Cn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1F9318" id="officeArt object" o:spid="_x0000_s1026" style="position:absolute;margin-left:56.35pt;margin-top:138.35pt;width:480.85pt;height:2pt;z-index:251659264;mso-wrap-distance-left:12pt;mso-wrap-distance-top:12pt;mso-wrap-distance-right:12pt;mso-wrap-distance-bottom:12pt;mso-position-horizontal-relative:page;mso-position-vertical-relative:page" coordsize="61066,2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">
                <v:line id="Shape 1073741829" o:spid="_x0000_s1027" style="position:absolute;visibility:visible;mso-wrap-style:square" from="0,254" to="61066,2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" strokecolor="#008cb4 [3204]">
                  <v:stroke miterlimit="4" joinstyle="miter"/>
                </v:line>
                <v:line id="Shape 1073741830" o:spid="_x0000_s1028" style="position:absolute;visibility:visible;mso-wrap-style:square" from="0,0" to="6106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" strokecolor="#008cb4 [3204]" strokeweight="1pt">
                  <v:stroke miterlimit="4" joinstyle="miter"/>
                </v:line>
                <w10:wrap anchorx="page" anchory="page"/>
              </v:group>
            </w:pict>
          </mc:Fallback>
        </mc:AlternateContent>
      </w:r>
      <w:proofErr w:type="spellStart"/>
      <w:r w:rsidR="0067499F">
        <w:t>WeatherTop</w:t>
      </w:r>
      <w:bookmarkEnd w:id="0"/>
      <w:proofErr w:type="spellEnd"/>
    </w:p>
    <w:p w14:paraId="18991C87" w14:textId="77777777" w:rsidR="007215AA" w:rsidRDefault="0067499F" w:rsidP="007215AA">
      <w:pPr>
        <w:pStyle w:val="Subtitle"/>
        <w:spacing w:line="360" w:lineRule="auto"/>
        <w:jc w:val="center"/>
      </w:pPr>
      <w:r>
        <w:t xml:space="preserve">Programming &amp; Web Development </w:t>
      </w:r>
    </w:p>
    <w:p w14:paraId="4514FD49" w14:textId="42B81D21" w:rsidR="00E85990" w:rsidRDefault="0067499F" w:rsidP="007215AA">
      <w:pPr>
        <w:pStyle w:val="Subtitle"/>
        <w:spacing w:line="360" w:lineRule="auto"/>
        <w:jc w:val="center"/>
      </w:pPr>
      <w:r>
        <w:rPr>
          <w:lang w:val="de-DE"/>
        </w:rPr>
        <w:t xml:space="preserve">Joint </w:t>
      </w:r>
      <w:proofErr w:type="spellStart"/>
      <w:r w:rsidR="007215AA">
        <w:rPr>
          <w:lang w:val="de-DE"/>
        </w:rPr>
        <w:t>Assignment</w:t>
      </w:r>
      <w:proofErr w:type="spellEnd"/>
      <w:r>
        <w:rPr>
          <w:lang w:val="de-DE"/>
        </w:rPr>
        <w:t xml:space="preserve"> Briefing</w:t>
      </w:r>
    </w:p>
    <w:p w14:paraId="5145A259" w14:textId="6E214C1C" w:rsidR="00E85990" w:rsidRPr="0055354A" w:rsidRDefault="0055354A" w:rsidP="0055354A">
      <w:pPr>
        <w:pStyle w:val="Attribution"/>
        <w:spacing w:line="360" w:lineRule="auto"/>
        <w:jc w:val="center"/>
        <w:rPr>
          <w:i/>
          <w:iCs/>
        </w:rPr>
      </w:pPr>
      <w:r w:rsidRPr="0055354A">
        <w:rPr>
          <w:i/>
          <w:iCs/>
        </w:rPr>
        <w:t xml:space="preserve">Version </w:t>
      </w:r>
      <w:r w:rsidR="00633221">
        <w:rPr>
          <w:i/>
          <w:iCs/>
        </w:rPr>
        <w:t>1.</w:t>
      </w:r>
      <w:r w:rsidR="00D2718D">
        <w:rPr>
          <w:i/>
          <w:iCs/>
        </w:rPr>
        <w:t>1</w:t>
      </w:r>
    </w:p>
    <w:p w14:paraId="77721F73" w14:textId="54BAB866" w:rsidR="00E85990" w:rsidRDefault="0055354A" w:rsidP="00F841FF">
      <w:pPr>
        <w:pStyle w:val="Attribution"/>
        <w:spacing w:line="360" w:lineRule="auto"/>
        <w:sectPr w:rsidR="00E85990">
          <w:headerReference w:type="default" r:id="rId8"/>
          <w:footerReference w:type="default" r:id="rId9"/>
          <w:pgSz w:w="11900" w:h="16840"/>
          <w:pgMar w:top="1080" w:right="1152" w:bottom="1656" w:left="1152" w:header="720" w:footer="864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A401310" wp14:editId="4D4E70D1">
            <wp:simplePos x="0" y="0"/>
            <wp:positionH relativeFrom="margin">
              <wp:posOffset>2418081</wp:posOffset>
            </wp:positionH>
            <wp:positionV relativeFrom="line">
              <wp:posOffset>1932517</wp:posOffset>
            </wp:positionV>
            <wp:extent cx="2997200" cy="4353948"/>
            <wp:effectExtent l="177800" t="165100" r="177800" b="193040"/>
            <wp:wrapThrough wrapText="bothSides" distL="152400" distR="152400">
              <wp:wrapPolygon edited="1">
                <wp:start x="-31" y="-22"/>
                <wp:lineTo x="-31" y="0"/>
                <wp:lineTo x="-31" y="21599"/>
                <wp:lineTo x="-31" y="21621"/>
                <wp:lineTo x="0" y="21621"/>
                <wp:lineTo x="21601" y="21621"/>
                <wp:lineTo x="21632" y="21621"/>
                <wp:lineTo x="21632" y="21599"/>
                <wp:lineTo x="21632" y="0"/>
                <wp:lineTo x="21632" y="-22"/>
                <wp:lineTo x="21601" y="-22"/>
                <wp:lineTo x="0" y="-22"/>
                <wp:lineTo x="-31" y="-22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2-20 at 13.18.16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273" cy="4362771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>
                      <a:outerShdw blurRad="190500" dist="12700" dir="5400000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99F">
        <w:rPr>
          <w:noProof/>
        </w:rPr>
        <w:drawing>
          <wp:anchor distT="152400" distB="152400" distL="152400" distR="152400" simplePos="0" relativeHeight="251660288" behindDoc="0" locked="0" layoutInCell="1" allowOverlap="1" wp14:anchorId="65669150" wp14:editId="0928D29F">
            <wp:simplePos x="0" y="0"/>
            <wp:positionH relativeFrom="margin">
              <wp:posOffset>148590</wp:posOffset>
            </wp:positionH>
            <wp:positionV relativeFrom="line">
              <wp:posOffset>633095</wp:posOffset>
            </wp:positionV>
            <wp:extent cx="3801110" cy="5761990"/>
            <wp:effectExtent l="0" t="0" r="0" b="3810"/>
            <wp:wrapThrough wrapText="bothSides" distL="152400" distR="152400">
              <wp:wrapPolygon edited="1">
                <wp:start x="0" y="0"/>
                <wp:lineTo x="21617" y="0"/>
                <wp:lineTo x="21617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02-20 at 13.14.57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5761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val="en-GB"/>
        </w:rPr>
        <w:id w:val="-1659989498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lang w:val="en-IE"/>
        </w:rPr>
      </w:sdtEndPr>
      <w:sdtContent>
        <w:p w14:paraId="1A9E4B1B" w14:textId="77D20146" w:rsidR="000F6921" w:rsidRDefault="000F6921" w:rsidP="00447459">
          <w:pPr>
            <w:pStyle w:val="TOCHeading"/>
            <w:spacing w:before="240"/>
          </w:pPr>
          <w:r>
            <w:t>Table of Contents</w:t>
          </w:r>
        </w:p>
        <w:p w14:paraId="0533126B" w14:textId="38B88942" w:rsidR="008D7810" w:rsidRDefault="000F6921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79833" w:history="1">
            <w:r w:rsidR="008D7810" w:rsidRPr="00E11180">
              <w:rPr>
                <w:rStyle w:val="Hyperlink"/>
                <w:noProof/>
              </w:rPr>
              <w:t>WeatherTop</w:t>
            </w:r>
            <w:r w:rsidR="008D7810">
              <w:rPr>
                <w:noProof/>
                <w:webHidden/>
              </w:rPr>
              <w:tab/>
            </w:r>
            <w:r w:rsidR="008D7810">
              <w:rPr>
                <w:noProof/>
                <w:webHidden/>
              </w:rPr>
              <w:fldChar w:fldCharType="begin"/>
            </w:r>
            <w:r w:rsidR="008D7810">
              <w:rPr>
                <w:noProof/>
                <w:webHidden/>
              </w:rPr>
              <w:instrText xml:space="preserve"> PAGEREF _Toc71879833 \h </w:instrText>
            </w:r>
            <w:r w:rsidR="008D7810">
              <w:rPr>
                <w:noProof/>
                <w:webHidden/>
              </w:rPr>
            </w:r>
            <w:r w:rsidR="008D7810">
              <w:rPr>
                <w:noProof/>
                <w:webHidden/>
              </w:rPr>
              <w:fldChar w:fldCharType="separate"/>
            </w:r>
            <w:r w:rsidR="008D7810">
              <w:rPr>
                <w:noProof/>
                <w:webHidden/>
              </w:rPr>
              <w:t>1</w:t>
            </w:r>
            <w:r w:rsidR="008D7810">
              <w:rPr>
                <w:noProof/>
                <w:webHidden/>
              </w:rPr>
              <w:fldChar w:fldCharType="end"/>
            </w:r>
          </w:hyperlink>
        </w:p>
        <w:p w14:paraId="13565303" w14:textId="429DA9AD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34" w:history="1">
            <w:r w:rsidRPr="00E1118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B6025" w14:textId="0172702B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35" w:history="1">
            <w:r w:rsidRPr="00E11180">
              <w:rPr>
                <w:rStyle w:val="Hyperlink"/>
                <w:noProof/>
              </w:rPr>
              <w:t>Project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6546" w14:textId="79322490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36" w:history="1">
            <w:r w:rsidRPr="00E11180">
              <w:rPr>
                <w:rStyle w:val="Hyperlink"/>
                <w:noProof/>
                <w:lang w:val="de-DE"/>
              </w:rPr>
              <w:t xml:space="preserve">Version 1: </w:t>
            </w:r>
            <w:r w:rsidRPr="00E11180">
              <w:rPr>
                <w:rStyle w:val="Hyperlink"/>
                <w:noProof/>
              </w:rPr>
              <w:t>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15C1" w14:textId="1DC21E09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37" w:history="1">
            <w:r w:rsidRPr="00E11180">
              <w:rPr>
                <w:rStyle w:val="Hyperlink"/>
                <w:noProof/>
                <w:lang w:val="de-DE"/>
              </w:rPr>
              <w:t xml:space="preserve">Version 2: </w:t>
            </w:r>
            <w:r w:rsidRPr="00E11180">
              <w:rPr>
                <w:rStyle w:val="Hyperlink"/>
                <w:noProof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7975" w14:textId="14E8F792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38" w:history="1">
            <w:r w:rsidRPr="00E11180">
              <w:rPr>
                <w:rStyle w:val="Hyperlink"/>
                <w:noProof/>
              </w:rPr>
              <w:t>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7085" w14:textId="4B6EA6CE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39" w:history="1">
            <w:r w:rsidRPr="00E11180">
              <w:rPr>
                <w:rStyle w:val="Hyperlink"/>
                <w:noProof/>
                <w:lang w:val="de-DE"/>
              </w:rPr>
              <w:t xml:space="preserve">Version 3: </w:t>
            </w:r>
            <w:r w:rsidRPr="00E11180">
              <w:rPr>
                <w:rStyle w:val="Hyperlink"/>
                <w:noProof/>
              </w:rPr>
              <w:t>Release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712F" w14:textId="3CAA024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40" w:history="1">
            <w:r w:rsidRPr="00E11180">
              <w:rPr>
                <w:rStyle w:val="Hyperlink"/>
                <w:noProof/>
              </w:rPr>
              <w:t>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1143A" w14:textId="379524D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41" w:history="1">
            <w:r w:rsidRPr="00E11180">
              <w:rPr>
                <w:rStyle w:val="Hyperlink"/>
                <w:noProof/>
              </w:rPr>
              <w:t>New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F473" w14:textId="709424F9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42" w:history="1">
            <w:r w:rsidRPr="00E11180">
              <w:rPr>
                <w:rStyle w:val="Hyperlink"/>
                <w:noProof/>
              </w:rPr>
              <w:t>1. Add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B187" w14:textId="12EC7C40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43" w:history="1">
            <w:r w:rsidRPr="00E11180">
              <w:rPr>
                <w:rStyle w:val="Hyperlink"/>
                <w:noProof/>
              </w:rPr>
              <w:t>2. Add Reading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6420A" w14:textId="3706FFCC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44" w:history="1">
            <w:r w:rsidRPr="00E11180">
              <w:rPr>
                <w:rStyle w:val="Hyperlink"/>
                <w:noProof/>
              </w:rPr>
              <w:t>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043BD" w14:textId="0A192348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45" w:history="1">
            <w:r w:rsidRPr="00E11180">
              <w:rPr>
                <w:rStyle w:val="Hyperlink"/>
                <w:noProof/>
                <w:lang w:val="de-DE"/>
              </w:rPr>
              <w:t xml:space="preserve">Version 4: </w:t>
            </w:r>
            <w:r w:rsidRPr="00E11180">
              <w:rPr>
                <w:rStyle w:val="Hyperlink"/>
                <w:noProof/>
              </w:rPr>
              <w:t>Release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75CA" w14:textId="0B02632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46" w:history="1">
            <w:r w:rsidRPr="00E11180">
              <w:rPr>
                <w:rStyle w:val="Hyperlink"/>
                <w:noProof/>
              </w:rPr>
              <w:t>New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8ED7" w14:textId="1E574603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47" w:history="1">
            <w:r w:rsidRPr="00E11180">
              <w:rPr>
                <w:rStyle w:val="Hyperlink"/>
                <w:noProof/>
              </w:rPr>
              <w:t>1 User Accounts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9A63" w14:textId="5DE3CECB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48" w:history="1">
            <w:r w:rsidRPr="00E11180">
              <w:rPr>
                <w:rStyle w:val="Hyperlink"/>
                <w:noProof/>
              </w:rPr>
              <w:t>2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77FE" w14:textId="03112CDF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49" w:history="1">
            <w:r w:rsidRPr="00E11180">
              <w:rPr>
                <w:rStyle w:val="Hyperlink"/>
                <w:noProof/>
              </w:rPr>
              <w:t>3 Current Weather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135AC" w14:textId="3A9A1E20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0" w:history="1">
            <w:r w:rsidRPr="00E11180">
              <w:rPr>
                <w:rStyle w:val="Hyperlink"/>
                <w:noProof/>
              </w:rPr>
              <w:t>4 Max/Min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DEA1" w14:textId="388CAFAD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51" w:history="1">
            <w:r w:rsidRPr="00E11180">
              <w:rPr>
                <w:rStyle w:val="Hyperlink"/>
                <w:noProof/>
              </w:rPr>
              <w:t>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837C" w14:textId="0C7ABB6F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52" w:history="1">
            <w:r w:rsidRPr="00E11180">
              <w:rPr>
                <w:rStyle w:val="Hyperlink"/>
                <w:noProof/>
                <w:lang w:val="de-DE"/>
              </w:rPr>
              <w:t xml:space="preserve">Version 5: </w:t>
            </w:r>
            <w:r w:rsidRPr="00E11180">
              <w:rPr>
                <w:rStyle w:val="Hyperlink"/>
                <w:noProof/>
              </w:rPr>
              <w:t>Release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9D9FA" w14:textId="3E7E0B65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53" w:history="1">
            <w:r w:rsidRPr="00E11180">
              <w:rPr>
                <w:rStyle w:val="Hyperlink"/>
                <w:noProof/>
              </w:rPr>
              <w:t>New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32ED" w14:textId="6C682901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4" w:history="1">
            <w:r w:rsidRPr="00E11180">
              <w:rPr>
                <w:rStyle w:val="Hyperlink"/>
                <w:noProof/>
              </w:rPr>
              <w:t>1. Trends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5F2D" w14:textId="79B51838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5" w:history="1">
            <w:r w:rsidRPr="00E11180">
              <w:rPr>
                <w:rStyle w:val="Hyperlink"/>
                <w:noProof/>
              </w:rPr>
              <w:t>2. Date/Time stamp on each reading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1A37" w14:textId="4A2DE704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6" w:history="1">
            <w:r w:rsidRPr="00E11180">
              <w:rPr>
                <w:rStyle w:val="Hyperlink"/>
                <w:noProof/>
              </w:rPr>
              <w:t>3. Station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473CB" w14:textId="6BDB2FCD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7" w:history="1">
            <w:r w:rsidRPr="00E11180">
              <w:rPr>
                <w:rStyle w:val="Hyperlink"/>
                <w:noProof/>
              </w:rPr>
              <w:t>4. Delete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AF4FB" w14:textId="044C9543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8" w:history="1">
            <w:r w:rsidRPr="00E11180">
              <w:rPr>
                <w:rStyle w:val="Hyperlink"/>
                <w:noProof/>
              </w:rPr>
              <w:t>5. Deployed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30E7" w14:textId="69455696" w:rsidR="008D7810" w:rsidRDefault="008D7810">
          <w:pPr>
            <w:pStyle w:val="TOC3"/>
            <w:tabs>
              <w:tab w:val="right" w:leader="dot" w:pos="9586"/>
            </w:tabs>
            <w:rPr>
              <w:noProof/>
              <w:sz w:val="24"/>
              <w:szCs w:val="24"/>
              <w:lang w:val="en-IE" w:eastAsia="en-GB"/>
            </w:rPr>
          </w:pPr>
          <w:hyperlink w:anchor="_Toc71879859" w:history="1">
            <w:r w:rsidRPr="00E11180">
              <w:rPr>
                <w:rStyle w:val="Hyperlink"/>
                <w:noProof/>
              </w:rPr>
              <w:t>6. Member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E117" w14:textId="3877EB7D" w:rsidR="008D7810" w:rsidRDefault="008D7810">
          <w:pPr>
            <w:pStyle w:val="TOC2"/>
            <w:tabs>
              <w:tab w:val="right" w:leader="dot" w:pos="9586"/>
            </w:tabs>
            <w:rPr>
              <w:rStyle w:val="Hyperlink"/>
              <w:noProof/>
            </w:rPr>
          </w:pPr>
          <w:hyperlink w:anchor="_Toc71879860" w:history="1">
            <w:r w:rsidRPr="00E11180">
              <w:rPr>
                <w:rStyle w:val="Hyperlink"/>
                <w:noProof/>
              </w:rPr>
              <w:t>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82838" w14:textId="77777777" w:rsidR="008D7810" w:rsidRPr="008D7810" w:rsidRDefault="008D7810" w:rsidP="008D7810"/>
        <w:p w14:paraId="48E4FAA8" w14:textId="5A2023BD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61" w:history="1">
            <w:r w:rsidRPr="00E11180">
              <w:rPr>
                <w:rStyle w:val="Hyperlink"/>
                <w:noProof/>
              </w:rPr>
              <w:t>Appendix A: Conversions/Codes/Calulators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EDEE" w14:textId="31C61F1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2" w:history="1">
            <w:r w:rsidRPr="00E11180">
              <w:rPr>
                <w:rStyle w:val="Hyperlink"/>
                <w:noProof/>
              </w:rPr>
              <w:t>(i) Weather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47057" w14:textId="7E02F2D0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3" w:history="1">
            <w:r w:rsidRPr="00E11180">
              <w:rPr>
                <w:rStyle w:val="Hyperlink"/>
                <w:noProof/>
              </w:rPr>
              <w:t xml:space="preserve">(ii) Celsius to </w:t>
            </w:r>
            <w:r w:rsidRPr="00E11180">
              <w:rPr>
                <w:rStyle w:val="Hyperlink"/>
                <w:noProof/>
                <w:lang w:val="de-DE"/>
              </w:rPr>
              <w:t>Fahrenheit</w:t>
            </w:r>
            <w:r w:rsidRPr="00E11180">
              <w:rPr>
                <w:rStyle w:val="Hyperlink"/>
                <w:noProof/>
              </w:rPr>
              <w:t xml:space="preserve"> 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B23E" w14:textId="31082F2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4" w:history="1">
            <w:r w:rsidRPr="00E11180">
              <w:rPr>
                <w:rStyle w:val="Hyperlink"/>
                <w:noProof/>
              </w:rPr>
              <w:t>(iii) kM/hr to Beaufort 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0B915" w14:textId="7774647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5" w:history="1">
            <w:r w:rsidRPr="00E11180">
              <w:rPr>
                <w:rStyle w:val="Hyperlink"/>
                <w:noProof/>
                <w:shd w:val="clear" w:color="auto" w:fill="FFFFFF"/>
              </w:rPr>
              <w:t>(iv) Wind Direction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93C30" w14:textId="01DFD220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6" w:history="1">
            <w:r w:rsidRPr="00E11180">
              <w:rPr>
                <w:rStyle w:val="Hyperlink"/>
                <w:noProof/>
              </w:rPr>
              <w:t>(v) Wind Chill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6C3F3" w14:textId="6DE65DCC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67" w:history="1">
            <w:r w:rsidRPr="00E11180">
              <w:rPr>
                <w:rStyle w:val="Hyperlink"/>
                <w:noProof/>
                <w:shd w:val="clear" w:color="auto" w:fill="FFFFFF"/>
              </w:rPr>
              <w:t>APPENDIX B: YAML (.YML)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7F1D5" w14:textId="3109B0D7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8" w:history="1">
            <w:r w:rsidRPr="00E11180">
              <w:rPr>
                <w:rStyle w:val="Hyperlink"/>
                <w:noProof/>
              </w:rPr>
              <w:t>Version 1 (starter) - data.yml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546D4" w14:textId="1FC47391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69" w:history="1">
            <w:r w:rsidRPr="00E11180">
              <w:rPr>
                <w:rStyle w:val="Hyperlink"/>
                <w:noProof/>
              </w:rPr>
              <w:t>Version 2 (baseline) - data.yml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13AD" w14:textId="5C3E719F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70" w:history="1">
            <w:r w:rsidRPr="00E11180">
              <w:rPr>
                <w:rStyle w:val="Hyperlink"/>
                <w:noProof/>
              </w:rPr>
              <w:t>Version 3 (Release 1) - data.yml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9377" w14:textId="3ED4D4E7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71" w:history="1">
            <w:r w:rsidRPr="00E11180">
              <w:rPr>
                <w:rStyle w:val="Hyperlink"/>
                <w:noProof/>
              </w:rPr>
              <w:t>Version 4 (Release 2) - Data.yml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BF7E0" w14:textId="2726C4DE" w:rsidR="008D7810" w:rsidRDefault="008D7810">
          <w:pPr>
            <w:pStyle w:val="TOC2"/>
            <w:tabs>
              <w:tab w:val="right" w:leader="dot" w:pos="9586"/>
            </w:tabs>
            <w:rPr>
              <w:b w:val="0"/>
              <w:bCs w:val="0"/>
              <w:noProof/>
              <w:sz w:val="24"/>
              <w:szCs w:val="24"/>
              <w:lang w:val="en-IE" w:eastAsia="en-GB"/>
            </w:rPr>
          </w:pPr>
          <w:hyperlink w:anchor="_Toc71879872" w:history="1">
            <w:r w:rsidRPr="00E11180">
              <w:rPr>
                <w:rStyle w:val="Hyperlink"/>
                <w:noProof/>
              </w:rPr>
              <w:t>Version 5 (Release 3) - Data.yml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1654" w14:textId="69C64A9C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73" w:history="1">
            <w:r w:rsidRPr="00E11180">
              <w:rPr>
                <w:rStyle w:val="Hyperlink"/>
                <w:noProof/>
                <w:shd w:val="clear" w:color="auto" w:fill="FFFFFF"/>
              </w:rPr>
              <w:t>APPENDIX C: Q &amp; A with WeatherTop Inc.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27912" w14:textId="006B316E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74" w:history="1">
            <w:r w:rsidRPr="00E11180">
              <w:rPr>
                <w:rStyle w:val="Hyperlink"/>
                <w:noProof/>
              </w:rPr>
              <w:t>APPENDIX D: Code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783C" w14:textId="4D2287BA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75" w:history="1">
            <w:r w:rsidRPr="00E11180">
              <w:rPr>
                <w:rStyle w:val="Hyperlink"/>
                <w:noProof/>
              </w:rPr>
              <w:t>APPENDIX E: Video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087B1" w14:textId="4B2911A9" w:rsidR="008D7810" w:rsidRDefault="008D7810">
          <w:pPr>
            <w:pStyle w:val="TOC1"/>
            <w:rPr>
              <w:b w:val="0"/>
              <w:bCs w:val="0"/>
              <w:i w:val="0"/>
              <w:iCs w:val="0"/>
              <w:noProof/>
              <w:lang w:val="en-IE" w:eastAsia="en-GB"/>
            </w:rPr>
          </w:pPr>
          <w:hyperlink w:anchor="_Toc71879876" w:history="1">
            <w:r w:rsidRPr="00E11180">
              <w:rPr>
                <w:rStyle w:val="Hyperlink"/>
                <w:noProof/>
              </w:rPr>
              <w:t>APPENDIX F: Payment/Grading Rubric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26E8" w14:textId="5C22485F" w:rsidR="00447459" w:rsidRDefault="000F6921" w:rsidP="00447459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8CCDDB7" w14:textId="77777777" w:rsidR="00BD2633" w:rsidRDefault="00BD2633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 w:val="32"/>
          <w:szCs w:val="32"/>
        </w:rPr>
      </w:pPr>
      <w:r>
        <w:br w:type="page"/>
      </w:r>
    </w:p>
    <w:p w14:paraId="702D66ED" w14:textId="19226D6E" w:rsidR="00E85990" w:rsidRDefault="0067499F" w:rsidP="00447459">
      <w:pPr>
        <w:pStyle w:val="Heading1"/>
      </w:pPr>
      <w:bookmarkStart w:id="1" w:name="_Toc71879834"/>
      <w:r>
        <w:lastRenderedPageBreak/>
        <w:t>Scope</w:t>
      </w:r>
      <w:bookmarkEnd w:id="1"/>
    </w:p>
    <w:p w14:paraId="1044CAD5" w14:textId="77777777" w:rsidR="00E47A3E" w:rsidRDefault="00E47A3E" w:rsidP="00F841FF">
      <w:pPr>
        <w:pStyle w:val="Body"/>
        <w:spacing w:line="360" w:lineRule="auto"/>
        <w:ind w:firstLine="0"/>
      </w:pPr>
    </w:p>
    <w:p w14:paraId="6456DA1C" w14:textId="5CADC06C" w:rsidR="0069310B" w:rsidRDefault="0067499F" w:rsidP="00F841FF">
      <w:pPr>
        <w:pStyle w:val="Body"/>
        <w:spacing w:line="360" w:lineRule="auto"/>
        <w:ind w:firstLine="0"/>
      </w:pPr>
      <w:proofErr w:type="spellStart"/>
      <w:r>
        <w:t>WeatherTop</w:t>
      </w:r>
      <w:proofErr w:type="spellEnd"/>
      <w:r>
        <w:t xml:space="preserve"> Inc. produce a modular weather station called the </w:t>
      </w:r>
      <w:proofErr w:type="spellStart"/>
      <w:r>
        <w:rPr>
          <w:i/>
          <w:iCs/>
        </w:rPr>
        <w:t>WeatherTop</w:t>
      </w:r>
      <w:proofErr w:type="spellEnd"/>
      <w:r>
        <w:rPr>
          <w:i/>
          <w:iCs/>
        </w:rPr>
        <w:t xml:space="preserve"> 1000</w:t>
      </w:r>
      <w:r>
        <w:t xml:space="preserve">. This </w:t>
      </w:r>
      <w:r w:rsidR="0069310B">
        <w:t>low-cost</w:t>
      </w:r>
      <w:r>
        <w:t xml:space="preserve"> device takes a set of meteorological readings and displays these on a simple LCD display. </w:t>
      </w:r>
      <w:proofErr w:type="spellStart"/>
      <w:r>
        <w:t>WeatherTop</w:t>
      </w:r>
      <w:proofErr w:type="spellEnd"/>
      <w:r>
        <w:t xml:space="preserve"> Inc. are seeking a </w:t>
      </w:r>
      <w:r w:rsidR="00C8263A">
        <w:t>Web companion</w:t>
      </w:r>
      <w:r>
        <w:t xml:space="preserve"> application for the device. This document is the specification for this application</w:t>
      </w:r>
      <w:r w:rsidR="007B6855">
        <w:t xml:space="preserve">. </w:t>
      </w:r>
    </w:p>
    <w:p w14:paraId="10BBC900" w14:textId="77777777" w:rsidR="00C8263A" w:rsidRDefault="00C8263A" w:rsidP="00F841FF">
      <w:pPr>
        <w:pStyle w:val="Body"/>
        <w:spacing w:line="360" w:lineRule="auto"/>
        <w:ind w:firstLine="0"/>
      </w:pPr>
    </w:p>
    <w:p w14:paraId="1CDAD4D8" w14:textId="77777777" w:rsidR="00E85990" w:rsidRDefault="0067499F" w:rsidP="00F841FF">
      <w:pPr>
        <w:pStyle w:val="Heading2"/>
      </w:pPr>
      <w:bookmarkStart w:id="2" w:name="_Toc71879835"/>
      <w:r>
        <w:t>Project Deliverables</w:t>
      </w:r>
      <w:bookmarkEnd w:id="2"/>
    </w:p>
    <w:p w14:paraId="0C2C5CA3" w14:textId="6DE6BA2F" w:rsidR="00E85990" w:rsidRDefault="0067499F" w:rsidP="00EB661D">
      <w:pPr>
        <w:pStyle w:val="Body"/>
        <w:spacing w:line="360" w:lineRule="auto"/>
        <w:ind w:firstLine="0"/>
      </w:pPr>
      <w:r>
        <w:t xml:space="preserve">As </w:t>
      </w:r>
      <w:proofErr w:type="spellStart"/>
      <w:r>
        <w:t>WeatherTop</w:t>
      </w:r>
      <w:proofErr w:type="spellEnd"/>
      <w:r>
        <w:t xml:space="preserve"> Inc. are new to the software industry </w:t>
      </w:r>
      <w:r w:rsidR="00EB661D">
        <w:t>they</w:t>
      </w:r>
      <w:r>
        <w:t xml:space="preserve"> are looking to ameliorate any risk by </w:t>
      </w:r>
      <w:r w:rsidR="00EB661D">
        <w:t xml:space="preserve">insisting on a working version of the application, even </w:t>
      </w:r>
      <w:r w:rsidR="006A3660">
        <w:t xml:space="preserve">if </w:t>
      </w:r>
      <w:r w:rsidR="00EB661D">
        <w:t xml:space="preserve">not all </w:t>
      </w:r>
      <w:r w:rsidR="006A3660">
        <w:t xml:space="preserve">of the </w:t>
      </w:r>
      <w:r w:rsidR="00EB661D">
        <w:t xml:space="preserve">features they requested are </w:t>
      </w:r>
      <w:r w:rsidR="001E498A">
        <w:t>implemented</w:t>
      </w:r>
      <w:r w:rsidR="00EB661D">
        <w:t xml:space="preserve">. </w:t>
      </w:r>
      <w:r w:rsidR="001E498A">
        <w:t>They have structured an incremental payment schedule accordingly, with 5 versions as follows:</w:t>
      </w:r>
    </w:p>
    <w:p w14:paraId="325D9197" w14:textId="5C7BC6AC" w:rsidR="00DE66F6" w:rsidRPr="00DE66F6" w:rsidRDefault="00DE66F6" w:rsidP="00DE66F6">
      <w:pPr>
        <w:pStyle w:val="Body"/>
        <w:spacing w:line="360" w:lineRule="auto"/>
        <w:ind w:left="720" w:firstLine="0"/>
        <w:rPr>
          <w:lang w:val="en-IE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1134"/>
      </w:tblGrid>
      <w:tr w:rsidR="006C3ED7" w14:paraId="76DBF818" w14:textId="77777777" w:rsidTr="007205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1927F33D" w14:textId="75E3274F" w:rsidR="006C3ED7" w:rsidRDefault="006C3ED7" w:rsidP="007205A8">
            <w:pPr>
              <w:pStyle w:val="TableStyle3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Version</w:t>
            </w:r>
          </w:p>
        </w:tc>
        <w:tc>
          <w:tcPr>
            <w:tcW w:w="2976" w:type="dxa"/>
            <w:vAlign w:val="center"/>
          </w:tcPr>
          <w:p w14:paraId="5686DE93" w14:textId="090ED5AD" w:rsidR="006C3ED7" w:rsidRPr="0025497D" w:rsidRDefault="006C3ED7" w:rsidP="00DE66F6">
            <w:pPr>
              <w:pStyle w:val="TableSty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Package Label</w:t>
            </w:r>
          </w:p>
        </w:tc>
        <w:tc>
          <w:tcPr>
            <w:tcW w:w="1134" w:type="dxa"/>
            <w:vAlign w:val="center"/>
          </w:tcPr>
          <w:p w14:paraId="472BD01E" w14:textId="67E44DB8" w:rsidR="006C3ED7" w:rsidRPr="0025497D" w:rsidRDefault="00713B0F" w:rsidP="00901A89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Payment</w:t>
            </w:r>
          </w:p>
        </w:tc>
      </w:tr>
      <w:tr w:rsidR="006C3ED7" w14:paraId="0FB71C68" w14:textId="77777777" w:rsidTr="0072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3F6F1A99" w14:textId="2667E608" w:rsidR="006C3ED7" w:rsidRDefault="006C3ED7" w:rsidP="007205A8">
            <w:pPr>
              <w:pStyle w:val="TableStyle3"/>
              <w:jc w:val="center"/>
            </w:pPr>
            <w:r>
              <w:t>1</w:t>
            </w:r>
          </w:p>
        </w:tc>
        <w:tc>
          <w:tcPr>
            <w:tcW w:w="2976" w:type="dxa"/>
            <w:vAlign w:val="center"/>
          </w:tcPr>
          <w:p w14:paraId="6FC9B1D1" w14:textId="2CAB3724" w:rsidR="006C3ED7" w:rsidRPr="007205A8" w:rsidRDefault="006C3ED7" w:rsidP="00DE66F6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Starter</w:t>
            </w:r>
          </w:p>
        </w:tc>
        <w:tc>
          <w:tcPr>
            <w:tcW w:w="1134" w:type="dxa"/>
            <w:vAlign w:val="center"/>
          </w:tcPr>
          <w:p w14:paraId="4A3288CE" w14:textId="7871FF0A" w:rsidR="006C3ED7" w:rsidRDefault="006C3ED7" w:rsidP="00901A89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0%-20%</w:t>
            </w:r>
          </w:p>
        </w:tc>
      </w:tr>
      <w:tr w:rsidR="006C3ED7" w14:paraId="4D4BA2E7" w14:textId="77777777" w:rsidTr="007205A8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0479F18" w14:textId="7AF07CC5" w:rsidR="006C3ED7" w:rsidRDefault="006C3ED7" w:rsidP="007205A8">
            <w:pPr>
              <w:pStyle w:val="TableStyle3"/>
              <w:jc w:val="center"/>
            </w:pPr>
            <w:r>
              <w:t>2</w:t>
            </w:r>
          </w:p>
        </w:tc>
        <w:tc>
          <w:tcPr>
            <w:tcW w:w="2976" w:type="dxa"/>
            <w:vAlign w:val="center"/>
          </w:tcPr>
          <w:p w14:paraId="7EC985E3" w14:textId="245C341A" w:rsidR="006C3ED7" w:rsidRPr="007205A8" w:rsidRDefault="006C3ED7" w:rsidP="00DE66F6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Baseline</w:t>
            </w:r>
          </w:p>
        </w:tc>
        <w:tc>
          <w:tcPr>
            <w:tcW w:w="1134" w:type="dxa"/>
            <w:vAlign w:val="center"/>
          </w:tcPr>
          <w:p w14:paraId="04E12B6D" w14:textId="48521DF7" w:rsidR="006C3ED7" w:rsidRDefault="006C3ED7" w:rsidP="006C3ED7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20%-45%</w:t>
            </w:r>
          </w:p>
        </w:tc>
      </w:tr>
      <w:tr w:rsidR="006C3ED7" w14:paraId="363E1ED3" w14:textId="77777777" w:rsidTr="0072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12B07C51" w14:textId="76EF96C9" w:rsidR="006C3ED7" w:rsidRDefault="006C3ED7" w:rsidP="007205A8">
            <w:pPr>
              <w:pStyle w:val="TableStyle3"/>
              <w:jc w:val="center"/>
            </w:pPr>
            <w:r>
              <w:t>3</w:t>
            </w:r>
          </w:p>
        </w:tc>
        <w:tc>
          <w:tcPr>
            <w:tcW w:w="2976" w:type="dxa"/>
            <w:vAlign w:val="center"/>
          </w:tcPr>
          <w:p w14:paraId="69B55B7F" w14:textId="56AF006F" w:rsidR="006C3ED7" w:rsidRPr="007205A8" w:rsidRDefault="006C3ED7" w:rsidP="00DE66F6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Release 1</w:t>
            </w:r>
          </w:p>
        </w:tc>
        <w:tc>
          <w:tcPr>
            <w:tcW w:w="1134" w:type="dxa"/>
            <w:vAlign w:val="center"/>
          </w:tcPr>
          <w:p w14:paraId="7C0DBDFA" w14:textId="6DD8C1BE" w:rsidR="006C3ED7" w:rsidRDefault="006C3ED7" w:rsidP="00901A89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45%-60%</w:t>
            </w:r>
          </w:p>
        </w:tc>
      </w:tr>
      <w:tr w:rsidR="006C3ED7" w14:paraId="14EDB7E6" w14:textId="77777777" w:rsidTr="007205A8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221BC6CE" w14:textId="60789BB9" w:rsidR="006C3ED7" w:rsidRDefault="006C3ED7" w:rsidP="007205A8">
            <w:pPr>
              <w:pStyle w:val="TableStyle3"/>
              <w:jc w:val="center"/>
            </w:pPr>
            <w:r>
              <w:t>4</w:t>
            </w:r>
          </w:p>
        </w:tc>
        <w:tc>
          <w:tcPr>
            <w:tcW w:w="2976" w:type="dxa"/>
            <w:vAlign w:val="center"/>
          </w:tcPr>
          <w:p w14:paraId="08315A00" w14:textId="179DF70F" w:rsidR="006C3ED7" w:rsidRPr="007205A8" w:rsidRDefault="006C3ED7" w:rsidP="00DE66F6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Release 2</w:t>
            </w:r>
          </w:p>
        </w:tc>
        <w:tc>
          <w:tcPr>
            <w:tcW w:w="1134" w:type="dxa"/>
            <w:vAlign w:val="center"/>
          </w:tcPr>
          <w:p w14:paraId="54DBF25D" w14:textId="37BD0A4B" w:rsidR="006C3ED7" w:rsidRDefault="006C3ED7" w:rsidP="00901A89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60%-7</w:t>
            </w:r>
            <w:r w:rsidR="00511056">
              <w:t>0</w:t>
            </w:r>
            <w:r>
              <w:t>%</w:t>
            </w:r>
          </w:p>
        </w:tc>
      </w:tr>
      <w:tr w:rsidR="006C3ED7" w14:paraId="177F082D" w14:textId="77777777" w:rsidTr="0072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751C68A7" w14:textId="0DFAE80B" w:rsidR="006C3ED7" w:rsidRDefault="006C3ED7" w:rsidP="007205A8">
            <w:pPr>
              <w:pStyle w:val="TableStyle3"/>
              <w:jc w:val="center"/>
            </w:pPr>
            <w:r>
              <w:t>5</w:t>
            </w:r>
          </w:p>
        </w:tc>
        <w:tc>
          <w:tcPr>
            <w:tcW w:w="2976" w:type="dxa"/>
            <w:vAlign w:val="center"/>
          </w:tcPr>
          <w:p w14:paraId="7EB4AB6C" w14:textId="1EA683D6" w:rsidR="006C3ED7" w:rsidRPr="007205A8" w:rsidRDefault="006C3ED7" w:rsidP="00DE66F6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Release 3</w:t>
            </w:r>
          </w:p>
        </w:tc>
        <w:tc>
          <w:tcPr>
            <w:tcW w:w="1134" w:type="dxa"/>
            <w:vAlign w:val="center"/>
          </w:tcPr>
          <w:p w14:paraId="3C04996F" w14:textId="4E3D675B" w:rsidR="006C3ED7" w:rsidRDefault="006C3ED7" w:rsidP="00901A89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  <w:r w:rsidR="00511056">
              <w:t>0</w:t>
            </w:r>
            <w:r>
              <w:t>%-100%</w:t>
            </w:r>
          </w:p>
        </w:tc>
      </w:tr>
    </w:tbl>
    <w:p w14:paraId="1CEA8E6B" w14:textId="77777777" w:rsidR="00E85990" w:rsidRDefault="00E85990" w:rsidP="00DE66F6">
      <w:pPr>
        <w:pStyle w:val="Body"/>
        <w:spacing w:line="360" w:lineRule="auto"/>
        <w:ind w:firstLine="0"/>
      </w:pPr>
    </w:p>
    <w:p w14:paraId="7ADFC533" w14:textId="0E56EE60" w:rsidR="00713B0F" w:rsidRDefault="00713B0F" w:rsidP="008A6DB9">
      <w:pPr>
        <w:pStyle w:val="Body"/>
        <w:spacing w:line="360" w:lineRule="auto"/>
        <w:ind w:firstLine="0"/>
      </w:pPr>
      <w:r>
        <w:t xml:space="preserve">They will pay based on the quality of the implementation </w:t>
      </w:r>
      <w:r w:rsidR="001144B3">
        <w:t>–</w:t>
      </w:r>
      <w:r>
        <w:t xml:space="preserve"> Appendix</w:t>
      </w:r>
      <w:r w:rsidR="001144B3">
        <w:t xml:space="preserve"> D </w:t>
      </w:r>
      <w:r w:rsidR="00C8263A">
        <w:t>summarizes</w:t>
      </w:r>
      <w:r w:rsidR="001144B3">
        <w:t xml:space="preserve"> the features/payment schedule</w:t>
      </w:r>
      <w:r w:rsidR="00B11A66">
        <w:rPr>
          <w:rStyle w:val="FootnoteReference"/>
        </w:rPr>
        <w:footnoteReference w:id="1"/>
      </w:r>
      <w:r w:rsidR="001144B3">
        <w:t>.</w:t>
      </w:r>
    </w:p>
    <w:p w14:paraId="021A454B" w14:textId="77777777" w:rsidR="00C8263A" w:rsidRDefault="00C8263A" w:rsidP="008A6DB9">
      <w:pPr>
        <w:pStyle w:val="Body"/>
        <w:spacing w:line="360" w:lineRule="auto"/>
        <w:ind w:firstLine="0"/>
      </w:pPr>
    </w:p>
    <w:p w14:paraId="46E28FA7" w14:textId="6575FFB6" w:rsidR="00D435FD" w:rsidRDefault="00EB661D" w:rsidP="008A6DB9">
      <w:pPr>
        <w:pStyle w:val="Body"/>
        <w:spacing w:line="360" w:lineRule="auto"/>
        <w:ind w:firstLine="0"/>
      </w:pPr>
      <w:r>
        <w:t>The</w:t>
      </w:r>
      <w:r w:rsidR="00D435FD">
        <w:t>y will accept the most complete version only, as one of the following:</w:t>
      </w:r>
    </w:p>
    <w:p w14:paraId="326A77B9" w14:textId="77777777" w:rsidR="00E85990" w:rsidRDefault="0067499F" w:rsidP="00D435FD">
      <w:pPr>
        <w:pStyle w:val="Body"/>
        <w:numPr>
          <w:ilvl w:val="0"/>
          <w:numId w:val="14"/>
        </w:numPr>
        <w:spacing w:line="360" w:lineRule="auto"/>
      </w:pPr>
      <w:r>
        <w:t>A zipped archive of all code for the version (named version-codename.zip)</w:t>
      </w:r>
    </w:p>
    <w:p w14:paraId="7E5FCCDA" w14:textId="6F03668C" w:rsidR="00D435FD" w:rsidRDefault="0067499F" w:rsidP="00713B0F">
      <w:pPr>
        <w:pStyle w:val="Body"/>
        <w:numPr>
          <w:ilvl w:val="0"/>
          <w:numId w:val="14"/>
        </w:numPr>
        <w:spacing w:line="360" w:lineRule="auto"/>
      </w:pPr>
      <w:r>
        <w:t xml:space="preserve">A GitHub </w:t>
      </w:r>
      <w:r w:rsidR="00D435FD">
        <w:t>repository</w:t>
      </w:r>
    </w:p>
    <w:p w14:paraId="67D1926B" w14:textId="3286B056" w:rsidR="00D435FD" w:rsidRDefault="00D435FD" w:rsidP="00D435FD">
      <w:pPr>
        <w:pStyle w:val="Body"/>
        <w:spacing w:line="360" w:lineRule="auto"/>
        <w:ind w:firstLine="0"/>
      </w:pPr>
      <w:r>
        <w:t>They have a preference for (2), but are happy to accept (1)</w:t>
      </w:r>
    </w:p>
    <w:p w14:paraId="7D959FC7" w14:textId="77777777" w:rsidR="00D435FD" w:rsidRDefault="00D435FD" w:rsidP="00D435FD">
      <w:pPr>
        <w:pStyle w:val="Body"/>
        <w:spacing w:line="360" w:lineRule="auto"/>
        <w:ind w:firstLine="0"/>
      </w:pPr>
    </w:p>
    <w:p w14:paraId="6C6F751D" w14:textId="75806266" w:rsidR="00D31BBC" w:rsidRDefault="00C44444" w:rsidP="00C44444">
      <w:pPr>
        <w:pStyle w:val="Body"/>
        <w:spacing w:line="360" w:lineRule="auto"/>
        <w:ind w:firstLine="0"/>
      </w:pPr>
      <w:r>
        <w:t>When reading th</w:t>
      </w:r>
      <w:r w:rsidR="0055354A">
        <w:t>is</w:t>
      </w:r>
      <w:r>
        <w:t xml:space="preserve"> document</w:t>
      </w:r>
      <w:r w:rsidR="00D31BBC">
        <w:t>:</w:t>
      </w:r>
      <w:r>
        <w:t xml:space="preserve"> </w:t>
      </w:r>
    </w:p>
    <w:p w14:paraId="2B5CA1C4" w14:textId="2FE81288" w:rsidR="00D31BBC" w:rsidRDefault="00C44444" w:rsidP="00713B0F">
      <w:pPr>
        <w:pStyle w:val="Body"/>
        <w:numPr>
          <w:ilvl w:val="0"/>
          <w:numId w:val="26"/>
        </w:numPr>
        <w:spacing w:line="360" w:lineRule="auto"/>
      </w:pPr>
      <w:r w:rsidRPr="00D31BBC">
        <w:rPr>
          <w:b/>
          <w:bCs/>
        </w:rPr>
        <w:t>Appendix A</w:t>
      </w:r>
      <w:r>
        <w:t xml:space="preserve"> will help explain</w:t>
      </w:r>
      <w:r w:rsidR="00D31BBC">
        <w:t xml:space="preserve"> how</w:t>
      </w:r>
      <w:r>
        <w:t xml:space="preserve"> codes, conversions, and calculations</w:t>
      </w:r>
      <w:r w:rsidR="00D31BBC">
        <w:t xml:space="preserve"> can be computed as required in the different versions</w:t>
      </w:r>
      <w:r>
        <w:t xml:space="preserve">. </w:t>
      </w:r>
    </w:p>
    <w:p w14:paraId="5EF395A7" w14:textId="3BB3A573" w:rsidR="00C44444" w:rsidRDefault="00C44444" w:rsidP="00713B0F">
      <w:pPr>
        <w:pStyle w:val="Body"/>
        <w:numPr>
          <w:ilvl w:val="0"/>
          <w:numId w:val="26"/>
        </w:numPr>
        <w:spacing w:line="360" w:lineRule="auto"/>
      </w:pPr>
      <w:r w:rsidRPr="00D31BBC">
        <w:rPr>
          <w:b/>
          <w:bCs/>
        </w:rPr>
        <w:t>Appendix B</w:t>
      </w:r>
      <w:r>
        <w:t xml:space="preserve"> shows the file structure of </w:t>
      </w:r>
      <w:r w:rsidR="008F5320">
        <w:t xml:space="preserve">DATA.YML </w:t>
      </w:r>
      <w:r w:rsidR="00EF0CE3">
        <w:t xml:space="preserve">used </w:t>
      </w:r>
      <w:r w:rsidR="008F5320">
        <w:t>for each version.</w:t>
      </w:r>
      <w:r w:rsidR="00EF0CE3">
        <w:t xml:space="preserve"> Differences between each are highlighted.</w:t>
      </w:r>
      <w:r w:rsidR="00F53DAB">
        <w:t xml:space="preserve"> These are also available as an archive for testing.</w:t>
      </w:r>
    </w:p>
    <w:p w14:paraId="42487E09" w14:textId="65E06F22" w:rsidR="00E85990" w:rsidRPr="00BB69FF" w:rsidRDefault="0067499F" w:rsidP="00BB69FF">
      <w:pPr>
        <w:pStyle w:val="Heading1"/>
        <w:rPr>
          <w:lang w:val="de-DE"/>
        </w:rPr>
      </w:pPr>
      <w:bookmarkStart w:id="3" w:name="_Toc71879836"/>
      <w:r>
        <w:rPr>
          <w:lang w:val="de-DE"/>
        </w:rPr>
        <w:lastRenderedPageBreak/>
        <w:t xml:space="preserve">Version 1: </w:t>
      </w:r>
      <w:r w:rsidR="00D74B56">
        <w:t>Starter</w:t>
      </w:r>
      <w:bookmarkEnd w:id="3"/>
    </w:p>
    <w:p w14:paraId="5AA16F92" w14:textId="1BF2FA5E" w:rsidR="00D435FD" w:rsidRDefault="00D435FD" w:rsidP="004006A4">
      <w:pPr>
        <w:pStyle w:val="Body"/>
        <w:spacing w:line="360" w:lineRule="auto"/>
        <w:ind w:firstLine="0"/>
      </w:pPr>
      <w:r>
        <w:t xml:space="preserve">The application launches and reads a </w:t>
      </w:r>
      <w:r w:rsidR="00D74B56">
        <w:t>YAML file (.</w:t>
      </w:r>
      <w:proofErr w:type="spellStart"/>
      <w:r>
        <w:t>yml</w:t>
      </w:r>
      <w:proofErr w:type="spellEnd"/>
      <w:r w:rsidR="00D74B56">
        <w:t>)</w:t>
      </w:r>
      <w:r>
        <w:t xml:space="preserve"> of readings for </w:t>
      </w:r>
      <w:r w:rsidR="004006A4">
        <w:t>a small number of weather stations</w:t>
      </w:r>
      <w:r>
        <w:t>. Each reading consists of:</w:t>
      </w:r>
    </w:p>
    <w:p w14:paraId="72A4029D" w14:textId="7B68C959" w:rsidR="00DD2287" w:rsidRDefault="00D14750" w:rsidP="00DD2287">
      <w:pPr>
        <w:pStyle w:val="Body"/>
        <w:numPr>
          <w:ilvl w:val="0"/>
          <w:numId w:val="16"/>
        </w:numPr>
        <w:spacing w:line="360" w:lineRule="auto"/>
      </w:pPr>
      <w:r>
        <w:t>Weather</w:t>
      </w:r>
      <w:r w:rsidR="00DD2287">
        <w:t xml:space="preserve"> Code (number in range 100-800), integer</w:t>
      </w:r>
    </w:p>
    <w:p w14:paraId="75E75E0B" w14:textId="77777777" w:rsidR="00DD2287" w:rsidRDefault="00DD2287" w:rsidP="00DD2287">
      <w:pPr>
        <w:pStyle w:val="Body"/>
        <w:numPr>
          <w:ilvl w:val="0"/>
          <w:numId w:val="16"/>
        </w:numPr>
        <w:spacing w:line="360" w:lineRule="auto"/>
      </w:pPr>
      <w:proofErr w:type="spellStart"/>
      <w:r>
        <w:rPr>
          <w:lang w:val="it-IT"/>
        </w:rPr>
        <w:t>Temp</w:t>
      </w:r>
      <w:proofErr w:type="spellEnd"/>
      <w:r>
        <w:rPr>
          <w:lang w:val="it-IT"/>
        </w:rPr>
        <w:t xml:space="preserve"> (C) </w:t>
      </w:r>
      <w:proofErr w:type="spellStart"/>
      <w:r>
        <w:rPr>
          <w:lang w:val="it-IT"/>
        </w:rPr>
        <w:t>decimal</w:t>
      </w:r>
      <w:proofErr w:type="spellEnd"/>
    </w:p>
    <w:p w14:paraId="21CEAA34" w14:textId="0CE25AB6" w:rsidR="00DD2287" w:rsidRPr="002E6265" w:rsidRDefault="00DD2287" w:rsidP="00DD2287">
      <w:pPr>
        <w:pStyle w:val="Body"/>
        <w:numPr>
          <w:ilvl w:val="0"/>
          <w:numId w:val="16"/>
        </w:numPr>
        <w:spacing w:line="360" w:lineRule="auto"/>
      </w:pPr>
      <w:r>
        <w:rPr>
          <w:lang w:val="de-DE"/>
        </w:rPr>
        <w:t>Wind Speed (</w:t>
      </w:r>
      <w:proofErr w:type="spellStart"/>
      <w:r>
        <w:rPr>
          <w:lang w:val="de-DE"/>
        </w:rPr>
        <w:t>kM</w:t>
      </w:r>
      <w:proofErr w:type="spellEnd"/>
      <w:r>
        <w:rPr>
          <w:lang w:val="de-DE"/>
        </w:rPr>
        <w:t>/</w:t>
      </w:r>
      <w:proofErr w:type="spellStart"/>
      <w:r>
        <w:rPr>
          <w:lang w:val="de-DE"/>
        </w:rPr>
        <w:t>hr</w:t>
      </w:r>
      <w:proofErr w:type="spellEnd"/>
      <w:r>
        <w:rPr>
          <w:lang w:val="de-DE"/>
        </w:rPr>
        <w:t xml:space="preserve">) </w:t>
      </w:r>
      <w:proofErr w:type="spellStart"/>
      <w:r>
        <w:rPr>
          <w:lang w:val="de-DE"/>
        </w:rPr>
        <w:t>decimal</w:t>
      </w:r>
      <w:proofErr w:type="spellEnd"/>
    </w:p>
    <w:p w14:paraId="62BEAFA3" w14:textId="77777777" w:rsidR="002E6265" w:rsidRDefault="002E6265" w:rsidP="002E6265">
      <w:pPr>
        <w:pStyle w:val="Body"/>
        <w:spacing w:line="360" w:lineRule="auto"/>
      </w:pPr>
    </w:p>
    <w:p w14:paraId="2712AA57" w14:textId="6B133300" w:rsidR="004006A4" w:rsidRDefault="00925C7F" w:rsidP="004006A4">
      <w:pPr>
        <w:pStyle w:val="Body"/>
        <w:spacing w:line="360" w:lineRule="auto"/>
        <w:ind w:firstLine="0"/>
      </w:pPr>
      <w:r>
        <w:t>The application then presents these readings on a dashboard:</w:t>
      </w:r>
    </w:p>
    <w:p w14:paraId="5A98657C" w14:textId="64D39CF3" w:rsidR="00925C7F" w:rsidRDefault="00925C7F" w:rsidP="004006A4">
      <w:pPr>
        <w:pStyle w:val="Body"/>
        <w:spacing w:line="360" w:lineRule="auto"/>
        <w:ind w:firstLine="0"/>
      </w:pPr>
      <w:r>
        <w:rPr>
          <w:noProof/>
        </w:rPr>
        <w:drawing>
          <wp:inline distT="0" distB="0" distL="0" distR="0" wp14:anchorId="25390FBD" wp14:editId="3C4F6EE8">
            <wp:extent cx="6093460" cy="3980815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3F2" w14:textId="65C556E0" w:rsidR="00925C7F" w:rsidRDefault="00925C7F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>The application has informational + attractive graphic images on the About and Main views (not shown).</w:t>
      </w:r>
      <w:r w:rsidR="0055354A">
        <w:t xml:space="preserve"> </w:t>
      </w:r>
      <w:proofErr w:type="spellStart"/>
      <w:r w:rsidR="0055354A">
        <w:t>WeatherTop</w:t>
      </w:r>
      <w:proofErr w:type="spellEnd"/>
      <w:r w:rsidR="0055354A">
        <w:t xml:space="preserve"> are open to interesting proposal for these views – they should not contain any data, just interesting information about the application and the Weather domain in general.</w:t>
      </w:r>
    </w:p>
    <w:p w14:paraId="2EB879AC" w14:textId="77777777" w:rsidR="00925C7F" w:rsidRDefault="00925C7F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</w:p>
    <w:p w14:paraId="41FC4528" w14:textId="12E3D31D" w:rsidR="004006A4" w:rsidRPr="009D07E3" w:rsidRDefault="004006A4" w:rsidP="009D07E3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</w:p>
    <w:p w14:paraId="43E582A9" w14:textId="2ED1DA31" w:rsidR="004006A4" w:rsidRDefault="004006A4" w:rsidP="00F841FF"/>
    <w:p w14:paraId="43AC540E" w14:textId="77777777" w:rsidR="004006A4" w:rsidRDefault="004006A4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br w:type="page"/>
      </w:r>
    </w:p>
    <w:p w14:paraId="64EA608B" w14:textId="1ECC9E2D" w:rsidR="00925C7F" w:rsidRDefault="00925C7F" w:rsidP="00925C7F">
      <w:pPr>
        <w:pStyle w:val="Heading1"/>
      </w:pPr>
      <w:bookmarkStart w:id="4" w:name="_Toc71879837"/>
      <w:r>
        <w:rPr>
          <w:lang w:val="de-DE"/>
        </w:rPr>
        <w:lastRenderedPageBreak/>
        <w:t xml:space="preserve">Version 2: </w:t>
      </w:r>
      <w:r>
        <w:t>Baseline</w:t>
      </w:r>
      <w:bookmarkEnd w:id="4"/>
    </w:p>
    <w:p w14:paraId="797E2808" w14:textId="421672CA" w:rsidR="00925C7F" w:rsidRPr="00925C7F" w:rsidRDefault="00925C7F" w:rsidP="00925C7F">
      <w:pPr>
        <w:pStyle w:val="Body"/>
        <w:spacing w:line="360" w:lineRule="auto"/>
        <w:ind w:firstLine="0"/>
      </w:pPr>
      <w:r>
        <w:t xml:space="preserve">This version includes all features in </w:t>
      </w:r>
      <w:r w:rsidRPr="00925C7F">
        <w:rPr>
          <w:i/>
          <w:iCs/>
        </w:rPr>
        <w:t>Starter</w:t>
      </w:r>
      <w:r>
        <w:rPr>
          <w:i/>
          <w:iCs/>
        </w:rPr>
        <w:softHyphen/>
        <w:t>,</w:t>
      </w:r>
      <w:r>
        <w:t xml:space="preserve"> with on</w:t>
      </w:r>
      <w:r w:rsidR="00DD2287">
        <w:t>e</w:t>
      </w:r>
      <w:r>
        <w:t xml:space="preserve"> additional </w:t>
      </w:r>
      <w:r w:rsidR="001C0363">
        <w:t>piece of data</w:t>
      </w:r>
      <w:r w:rsidR="00801EF2">
        <w:t xml:space="preserve"> in the</w:t>
      </w:r>
      <w:r w:rsidR="001C0363">
        <w:t xml:space="preserve"> </w:t>
      </w:r>
      <w:r>
        <w:t>reading for each station:</w:t>
      </w:r>
    </w:p>
    <w:p w14:paraId="059F187D" w14:textId="5896D1E8" w:rsidR="00925C7F" w:rsidRDefault="00925C7F" w:rsidP="00277A95">
      <w:pPr>
        <w:pStyle w:val="Body"/>
        <w:numPr>
          <w:ilvl w:val="0"/>
          <w:numId w:val="16"/>
        </w:numPr>
        <w:spacing w:line="360" w:lineRule="auto"/>
      </w:pPr>
      <w:r>
        <w:t>Pressure</w:t>
      </w:r>
      <w:r w:rsidR="00DD2287">
        <w:t xml:space="preserve"> (</w:t>
      </w:r>
      <w:proofErr w:type="spellStart"/>
      <w:r w:rsidR="00DD2287">
        <w:t>hPa</w:t>
      </w:r>
      <w:proofErr w:type="spellEnd"/>
      <w:r w:rsidR="00DD2287">
        <w:t>) Number</w:t>
      </w:r>
    </w:p>
    <w:p w14:paraId="202270A4" w14:textId="7B415C36" w:rsidR="00801EF2" w:rsidRDefault="00801EF2" w:rsidP="00801EF2">
      <w:pPr>
        <w:pStyle w:val="Body"/>
        <w:spacing w:line="360" w:lineRule="auto"/>
      </w:pPr>
    </w:p>
    <w:p w14:paraId="157B7104" w14:textId="38C54433" w:rsidR="00580A13" w:rsidRDefault="00580A13" w:rsidP="00580A13">
      <w:pPr>
        <w:pStyle w:val="Heading2"/>
      </w:pPr>
      <w:bookmarkStart w:id="5" w:name="_Toc71879838"/>
      <w:r>
        <w:t>Outputs</w:t>
      </w:r>
      <w:bookmarkEnd w:id="5"/>
    </w:p>
    <w:p w14:paraId="547706DE" w14:textId="4CE57882" w:rsidR="00DD2287" w:rsidRDefault="00277A95" w:rsidP="00277A95">
      <w:pPr>
        <w:pStyle w:val="Body"/>
        <w:spacing w:line="360" w:lineRule="auto"/>
        <w:ind w:firstLine="0"/>
      </w:pPr>
      <w:r>
        <w:t xml:space="preserve">The dashboard for the application should present, for each station, the </w:t>
      </w:r>
      <w:r w:rsidRPr="00277A95">
        <w:rPr>
          <w:i/>
          <w:iCs/>
        </w:rPr>
        <w:t>Latest Weather</w:t>
      </w:r>
      <w:r>
        <w:t xml:space="preserve"> at that station. The latest weather is derived from the most recent (</w:t>
      </w:r>
      <w:r w:rsidRPr="00B126CF">
        <w:rPr>
          <w:b/>
          <w:bCs/>
        </w:rPr>
        <w:t>last</w:t>
      </w:r>
      <w:r>
        <w:t>) reading for the station, and should contain:</w:t>
      </w:r>
    </w:p>
    <w:p w14:paraId="3012C11D" w14:textId="5E4A23A0" w:rsidR="00DD2287" w:rsidRDefault="00DD2287" w:rsidP="00277A95">
      <w:pPr>
        <w:pStyle w:val="Body"/>
        <w:numPr>
          <w:ilvl w:val="0"/>
          <w:numId w:val="8"/>
        </w:numPr>
        <w:spacing w:line="360" w:lineRule="auto"/>
      </w:pPr>
      <w:r>
        <w:t>Station Name</w:t>
      </w:r>
    </w:p>
    <w:p w14:paraId="588C6585" w14:textId="613AA2DF" w:rsidR="00277A95" w:rsidRDefault="00B126CF" w:rsidP="00277A95">
      <w:pPr>
        <w:pStyle w:val="Body"/>
        <w:numPr>
          <w:ilvl w:val="0"/>
          <w:numId w:val="8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E3324" wp14:editId="32902283">
                <wp:simplePos x="0" y="0"/>
                <wp:positionH relativeFrom="column">
                  <wp:posOffset>1144162</wp:posOffset>
                </wp:positionH>
                <wp:positionV relativeFrom="paragraph">
                  <wp:posOffset>175509</wp:posOffset>
                </wp:positionV>
                <wp:extent cx="534231" cy="2662134"/>
                <wp:effectExtent l="12700" t="12700" r="37465" b="304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231" cy="2662134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479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0.1pt;margin-top:13.8pt;width:42.05pt;height:20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" strokecolor="red" strokeweight="2pt">
                <v:stroke endarrow="block" miterlimit="4" joinstyle="miter"/>
              </v:shape>
            </w:pict>
          </mc:Fallback>
        </mc:AlternateContent>
      </w:r>
      <w:r w:rsidR="00277A95">
        <w:t xml:space="preserve">Weather conditions - code presented as a description </w:t>
      </w:r>
      <w:r w:rsidR="00277A95" w:rsidRPr="001C0363">
        <w:rPr>
          <w:i/>
          <w:iCs/>
        </w:rPr>
        <w:t xml:space="preserve">see Appendix A </w:t>
      </w:r>
      <w:r w:rsidR="00DD2287" w:rsidRPr="001C0363">
        <w:rPr>
          <w:i/>
          <w:iCs/>
        </w:rPr>
        <w:t>(</w:t>
      </w:r>
      <w:proofErr w:type="spellStart"/>
      <w:r w:rsidR="00277A95" w:rsidRPr="001C0363">
        <w:rPr>
          <w:i/>
          <w:iCs/>
        </w:rPr>
        <w:t>i</w:t>
      </w:r>
      <w:proofErr w:type="spellEnd"/>
      <w:r w:rsidR="00DD2287" w:rsidRPr="001C0363">
        <w:rPr>
          <w:i/>
          <w:iCs/>
        </w:rPr>
        <w:t>)</w:t>
      </w:r>
    </w:p>
    <w:p w14:paraId="1D1F7A95" w14:textId="5C632D11" w:rsidR="00277A95" w:rsidRDefault="00B126CF" w:rsidP="00277A95">
      <w:pPr>
        <w:pStyle w:val="Body"/>
        <w:numPr>
          <w:ilvl w:val="0"/>
          <w:numId w:val="2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2E47DE" wp14:editId="34030770">
                <wp:simplePos x="0" y="0"/>
                <wp:positionH relativeFrom="column">
                  <wp:posOffset>1738216</wp:posOffset>
                </wp:positionH>
                <wp:positionV relativeFrom="paragraph">
                  <wp:posOffset>150631</wp:posOffset>
                </wp:positionV>
                <wp:extent cx="905456" cy="2367174"/>
                <wp:effectExtent l="12700" t="12700" r="34925" b="3365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456" cy="2367174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162C" id="Straight Arrow Connector 6" o:spid="_x0000_s1026" type="#_x0000_t32" style="position:absolute;margin-left:136.85pt;margin-top:11.85pt;width:71.3pt;height:18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" strokecolor="red" strokeweight="2pt">
                <v:stroke endarrow="block" miterlimit="4" joinstyle="miter"/>
              </v:shape>
            </w:pict>
          </mc:Fallback>
        </mc:AlternateContent>
      </w:r>
      <w:r w:rsidR="00277A95">
        <w:rPr>
          <w:lang w:val="nl-NL"/>
        </w:rPr>
        <w:t>Temp in</w:t>
      </w:r>
      <w:r w:rsidR="00277A95">
        <w:t xml:space="preserve"> both C &amp; F </w:t>
      </w:r>
      <w:r w:rsidR="00DD2287" w:rsidRPr="001C0363">
        <w:rPr>
          <w:i/>
          <w:iCs/>
        </w:rPr>
        <w:t>see Appendix A (ii)</w:t>
      </w:r>
    </w:p>
    <w:p w14:paraId="5BAE62BF" w14:textId="0F9B7A36" w:rsidR="00277A95" w:rsidRDefault="00B126CF" w:rsidP="00277A95">
      <w:pPr>
        <w:pStyle w:val="Body"/>
        <w:numPr>
          <w:ilvl w:val="0"/>
          <w:numId w:val="2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A941B" wp14:editId="0C790039">
                <wp:simplePos x="0" y="0"/>
                <wp:positionH relativeFrom="column">
                  <wp:posOffset>1477450</wp:posOffset>
                </wp:positionH>
                <wp:positionV relativeFrom="paragraph">
                  <wp:posOffset>142608</wp:posOffset>
                </wp:positionV>
                <wp:extent cx="2149386" cy="2106657"/>
                <wp:effectExtent l="12700" t="12700" r="35560" b="2730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9386" cy="2106657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0E3F2" id="Straight Arrow Connector 11" o:spid="_x0000_s1026" type="#_x0000_t32" style="position:absolute;margin-left:116.35pt;margin-top:11.25pt;width:169.25pt;height:165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" strokecolor="red" strokeweight="2pt">
                <v:stroke endarrow="block" miterlimit="4" joinstyle="miter"/>
              </v:shape>
            </w:pict>
          </mc:Fallback>
        </mc:AlternateContent>
      </w:r>
      <w:r w:rsidR="00DD2287">
        <w:t>Wind</w:t>
      </w:r>
      <w:r w:rsidR="00277A95">
        <w:t xml:space="preserve"> in Beaufort</w:t>
      </w:r>
      <w:r w:rsidR="00DD2287">
        <w:t xml:space="preserve"> </w:t>
      </w:r>
      <w:r w:rsidR="00DD2287" w:rsidRPr="001C0363">
        <w:rPr>
          <w:i/>
          <w:iCs/>
        </w:rPr>
        <w:t>see Appendix A (iii)</w:t>
      </w:r>
    </w:p>
    <w:p w14:paraId="41F27970" w14:textId="0637279E" w:rsidR="00D31BBC" w:rsidRPr="001C0363" w:rsidRDefault="00B126CF" w:rsidP="00277A95">
      <w:pPr>
        <w:pStyle w:val="Body"/>
        <w:numPr>
          <w:ilvl w:val="0"/>
          <w:numId w:val="2"/>
        </w:numPr>
        <w:spacing w:line="360" w:lineRule="auto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9CBF6C" wp14:editId="10E5F4BB">
                <wp:simplePos x="0" y="0"/>
                <wp:positionH relativeFrom="column">
                  <wp:posOffset>1097281</wp:posOffset>
                </wp:positionH>
                <wp:positionV relativeFrom="paragraph">
                  <wp:posOffset>186097</wp:posOffset>
                </wp:positionV>
                <wp:extent cx="3460946" cy="1828438"/>
                <wp:effectExtent l="12700" t="12700" r="44450" b="260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0946" cy="1828438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B803A" id="Straight Arrow Connector 13" o:spid="_x0000_s1026" type="#_x0000_t32" style="position:absolute;margin-left:86.4pt;margin-top:14.65pt;width:272.5pt;height:14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" strokecolor="red" strokeweight="2pt">
                <v:stroke endarrow="block" miterlimit="4" joinstyle="miter"/>
              </v:shape>
            </w:pict>
          </mc:Fallback>
        </mc:AlternateContent>
      </w:r>
      <w:r w:rsidR="00D31BBC">
        <w:t xml:space="preserve">Pressure </w:t>
      </w:r>
      <w:r w:rsidR="00D31BBC" w:rsidRPr="001C0363">
        <w:rPr>
          <w:i/>
          <w:iCs/>
        </w:rPr>
        <w:t>(as read in)</w:t>
      </w:r>
    </w:p>
    <w:p w14:paraId="34A024FA" w14:textId="1842B32E" w:rsidR="00801EF2" w:rsidRDefault="001C0363" w:rsidP="00801EF2">
      <w:pPr>
        <w:pStyle w:val="Body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62A144" wp14:editId="43AC794F">
                <wp:simplePos x="0" y="0"/>
                <wp:positionH relativeFrom="column">
                  <wp:posOffset>2677141</wp:posOffset>
                </wp:positionH>
                <wp:positionV relativeFrom="paragraph">
                  <wp:posOffset>180746</wp:posOffset>
                </wp:positionV>
                <wp:extent cx="4153033" cy="567690"/>
                <wp:effectExtent l="0" t="0" r="1905" b="1905"/>
                <wp:wrapNone/>
                <wp:docPr id="19" name="Bent 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4153033" cy="567690"/>
                        </a:xfrm>
                        <a:prstGeom prst="bentUpArrow">
                          <a:avLst>
                            <a:gd name="adj1" fmla="val 5587"/>
                            <a:gd name="adj2" fmla="val 6609"/>
                            <a:gd name="adj3" fmla="val 17721"/>
                          </a:avLst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52797" id="Bent Up Arrow 19" o:spid="_x0000_s1026" style="position:absolute;margin-left:210.8pt;margin-top:14.25pt;width:327pt;height:44.7pt;rotation:-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53033,5676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" path="m,535973r4099656,l4099656,100600r-21660,l4115514,r37519,100600l4131373,100600r,467090l,567690,,535973xe" fillcolor="red" stroked="f" strokeweight="1pt">
                <v:stroke miterlimit="4" joinstyle="miter"/>
                <v:path arrowok="t" o:connecttype="custom" o:connectlocs="0,535973;4099656,535973;4099656,100600;4077996,100600;4115514,0;4153033,100600;4131373,100600;4131373,567690;0,567690;0,535973" o:connectangles="0,0,0,0,0,0,0,0,0,0"/>
              </v:shape>
            </w:pict>
          </mc:Fallback>
        </mc:AlternateContent>
      </w:r>
    </w:p>
    <w:p w14:paraId="37EDA9F8" w14:textId="6D0B2A58" w:rsidR="00925C7F" w:rsidRDefault="00277A95" w:rsidP="00F819B8">
      <w:r>
        <w:rPr>
          <w:noProof/>
        </w:rPr>
        <w:drawing>
          <wp:inline distT="0" distB="0" distL="0" distR="0" wp14:anchorId="0443A99E" wp14:editId="60645D1D">
            <wp:extent cx="6093460" cy="439674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1D65" w14:textId="46B2D4F8" w:rsidR="00925C7F" w:rsidRDefault="00277A95" w:rsidP="001A4745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The dashboard above is an example display, you are free to present alternative </w:t>
      </w:r>
      <w:r w:rsidR="0055354A">
        <w:t xml:space="preserve">(either simpler or enhanced) </w:t>
      </w:r>
      <w:r>
        <w:t xml:space="preserve">designs. </w:t>
      </w:r>
    </w:p>
    <w:p w14:paraId="0CED7161" w14:textId="77777777" w:rsidR="00925C7F" w:rsidRDefault="00925C7F" w:rsidP="00925C7F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lastRenderedPageBreak/>
        <w:br w:type="page"/>
      </w:r>
    </w:p>
    <w:p w14:paraId="089E8AE6" w14:textId="080CDB95" w:rsidR="00277A95" w:rsidRDefault="00277A95" w:rsidP="00277A95">
      <w:pPr>
        <w:pStyle w:val="Heading1"/>
      </w:pPr>
      <w:bookmarkStart w:id="6" w:name="_Toc71879839"/>
      <w:r>
        <w:rPr>
          <w:lang w:val="de-DE"/>
        </w:rPr>
        <w:lastRenderedPageBreak/>
        <w:t xml:space="preserve">Version 3: </w:t>
      </w:r>
      <w:r w:rsidR="00D74B56">
        <w:t>Release 1</w:t>
      </w:r>
      <w:bookmarkEnd w:id="6"/>
    </w:p>
    <w:p w14:paraId="66815525" w14:textId="77777777" w:rsidR="0005710D" w:rsidRDefault="00277A95" w:rsidP="0005710D">
      <w:pPr>
        <w:pStyle w:val="Body"/>
        <w:spacing w:line="360" w:lineRule="auto"/>
        <w:ind w:firstLine="0"/>
      </w:pPr>
      <w:r>
        <w:t xml:space="preserve">This version includes all features in </w:t>
      </w:r>
      <w:r w:rsidR="00623892">
        <w:rPr>
          <w:i/>
          <w:iCs/>
        </w:rPr>
        <w:t>baseline</w:t>
      </w:r>
      <w:r>
        <w:rPr>
          <w:i/>
          <w:iCs/>
        </w:rPr>
        <w:t>,</w:t>
      </w:r>
      <w:r>
        <w:t xml:space="preserve"> </w:t>
      </w:r>
      <w:r w:rsidR="0005710D">
        <w:t>with one additional piece of data in the reading for each station:</w:t>
      </w:r>
    </w:p>
    <w:p w14:paraId="16AEAE25" w14:textId="7F677DF7" w:rsidR="00DC6FFA" w:rsidRDefault="004A18BC" w:rsidP="004A18BC">
      <w:pPr>
        <w:pStyle w:val="Body"/>
        <w:numPr>
          <w:ilvl w:val="0"/>
          <w:numId w:val="16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26712165" wp14:editId="18C0E7A2">
            <wp:simplePos x="0" y="0"/>
            <wp:positionH relativeFrom="column">
              <wp:posOffset>4403143</wp:posOffset>
            </wp:positionH>
            <wp:positionV relativeFrom="paragraph">
              <wp:posOffset>144145</wp:posOffset>
            </wp:positionV>
            <wp:extent cx="1965960" cy="1621790"/>
            <wp:effectExtent l="0" t="0" r="2540" b="381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287">
        <w:t>Wind Direction, number 0-360</w:t>
      </w:r>
    </w:p>
    <w:p w14:paraId="2E335FE9" w14:textId="749549D2" w:rsidR="0005710D" w:rsidRDefault="0005710D" w:rsidP="0005710D">
      <w:pPr>
        <w:pStyle w:val="Body"/>
        <w:spacing w:line="360" w:lineRule="auto"/>
      </w:pPr>
    </w:p>
    <w:p w14:paraId="465B7CEF" w14:textId="4C4610B3" w:rsidR="00DC6FFA" w:rsidRDefault="00056500" w:rsidP="00DC6FFA">
      <w:pPr>
        <w:pStyle w:val="Heading2"/>
      </w:pPr>
      <w:bookmarkStart w:id="7" w:name="_Toc71879840"/>
      <w:r>
        <w:t>Outputs</w:t>
      </w:r>
      <w:bookmarkEnd w:id="7"/>
    </w:p>
    <w:p w14:paraId="3ED4BF35" w14:textId="07F58772" w:rsidR="00DC6FFA" w:rsidRDefault="00DC6FFA" w:rsidP="008C3107">
      <w:pPr>
        <w:pStyle w:val="Body"/>
        <w:spacing w:line="360" w:lineRule="auto"/>
        <w:ind w:firstLine="0"/>
      </w:pPr>
      <w:r>
        <w:t>For each station, the wind summary is to be expanded to include:</w:t>
      </w:r>
    </w:p>
    <w:p w14:paraId="4D83C851" w14:textId="037B85FC" w:rsidR="00DC6FFA" w:rsidRDefault="004A18BC" w:rsidP="008C3107">
      <w:pPr>
        <w:pStyle w:val="Body"/>
        <w:numPr>
          <w:ilvl w:val="0"/>
          <w:numId w:val="16"/>
        </w:numPr>
        <w:spacing w:line="360" w:lineRule="auto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DE74B9" wp14:editId="0CE2DFB6">
                <wp:simplePos x="0" y="0"/>
                <wp:positionH relativeFrom="column">
                  <wp:posOffset>2836230</wp:posOffset>
                </wp:positionH>
                <wp:positionV relativeFrom="paragraph">
                  <wp:posOffset>60248</wp:posOffset>
                </wp:positionV>
                <wp:extent cx="1747734" cy="45719"/>
                <wp:effectExtent l="12700" t="38100" r="55880" b="692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7734" cy="45719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02F1A" id="Straight Arrow Connector 22" o:spid="_x0000_s1026" type="#_x0000_t32" style="position:absolute;margin-left:223.35pt;margin-top:4.75pt;width:137.6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" strokecolor="red" strokeweight="2pt">
                <v:stroke endarrow="block" miterlimit="4" joinstyle="miter"/>
              </v:shape>
            </w:pict>
          </mc:Fallback>
        </mc:AlternateContent>
      </w:r>
      <w:r w:rsidR="00DC6FFA">
        <w:t xml:space="preserve">Wind Compass </w:t>
      </w:r>
      <w:r w:rsidR="00DC6FFA" w:rsidRPr="0005710D">
        <w:rPr>
          <w:i/>
          <w:iCs/>
        </w:rPr>
        <w:t>see Appendix A (</w:t>
      </w:r>
      <w:r w:rsidR="0005710D">
        <w:rPr>
          <w:i/>
          <w:iCs/>
        </w:rPr>
        <w:t>i</w:t>
      </w:r>
      <w:r w:rsidR="00DC6FFA" w:rsidRPr="0005710D">
        <w:rPr>
          <w:i/>
          <w:iCs/>
        </w:rPr>
        <w:t>v)</w:t>
      </w:r>
    </w:p>
    <w:p w14:paraId="73D28F5B" w14:textId="2C1D84C7" w:rsidR="0005710D" w:rsidRDefault="004A18BC" w:rsidP="0005710D">
      <w:pPr>
        <w:pStyle w:val="Body"/>
        <w:numPr>
          <w:ilvl w:val="0"/>
          <w:numId w:val="16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89137C" wp14:editId="08D02981">
                <wp:simplePos x="0" y="0"/>
                <wp:positionH relativeFrom="column">
                  <wp:posOffset>2537128</wp:posOffset>
                </wp:positionH>
                <wp:positionV relativeFrom="paragraph">
                  <wp:posOffset>122680</wp:posOffset>
                </wp:positionV>
                <wp:extent cx="2063928" cy="47358"/>
                <wp:effectExtent l="12700" t="38100" r="57150" b="673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928" cy="47358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5460" id="Straight Arrow Connector 21" o:spid="_x0000_s1026" type="#_x0000_t32" style="position:absolute;margin-left:199.75pt;margin-top:9.65pt;width:162.5pt;height: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" strokecolor="red" strokeweight="2pt">
                <v:stroke endarrow="block" miterlimit="4" joinstyle="miter"/>
              </v:shape>
            </w:pict>
          </mc:Fallback>
        </mc:AlternateContent>
      </w:r>
      <w:r w:rsidR="0005710D">
        <w:t xml:space="preserve">Wind Chill </w:t>
      </w:r>
      <w:r w:rsidR="0005710D" w:rsidRPr="0005710D">
        <w:rPr>
          <w:i/>
          <w:iCs/>
        </w:rPr>
        <w:t>see Appendix A (v)</w:t>
      </w:r>
      <w:r w:rsidRPr="004A18BC">
        <w:rPr>
          <w:noProof/>
        </w:rPr>
        <w:t xml:space="preserve"> </w:t>
      </w:r>
    </w:p>
    <w:p w14:paraId="41C669B8" w14:textId="4D2E9373" w:rsidR="0005710D" w:rsidRPr="0005710D" w:rsidRDefault="0005710D" w:rsidP="0005710D">
      <w:pPr>
        <w:pStyle w:val="Body"/>
        <w:spacing w:line="360" w:lineRule="auto"/>
        <w:ind w:left="720" w:firstLine="0"/>
        <w:rPr>
          <w:i/>
          <w:iCs/>
        </w:rPr>
      </w:pPr>
    </w:p>
    <w:p w14:paraId="4183BE4F" w14:textId="1C88E52B" w:rsidR="00056500" w:rsidRDefault="00056500" w:rsidP="00056500">
      <w:pPr>
        <w:pStyle w:val="Heading2"/>
      </w:pPr>
      <w:bookmarkStart w:id="8" w:name="_Toc71879841"/>
      <w:r>
        <w:t>New Features</w:t>
      </w:r>
      <w:bookmarkEnd w:id="8"/>
    </w:p>
    <w:p w14:paraId="4056C937" w14:textId="77777777" w:rsidR="004A18BC" w:rsidRPr="00925C7F" w:rsidRDefault="004A18BC" w:rsidP="004A18BC">
      <w:pPr>
        <w:pStyle w:val="Body"/>
        <w:spacing w:line="360" w:lineRule="auto"/>
        <w:ind w:firstLine="0"/>
      </w:pPr>
      <w:r>
        <w:t>The application is to permit 2 additional features:</w:t>
      </w:r>
    </w:p>
    <w:p w14:paraId="6BE4A1E2" w14:textId="7D30C13D" w:rsidR="00DC6FFA" w:rsidRDefault="004A18BC" w:rsidP="008C3107">
      <w:pPr>
        <w:pStyle w:val="Body"/>
        <w:numPr>
          <w:ilvl w:val="0"/>
          <w:numId w:val="22"/>
        </w:numPr>
        <w:spacing w:line="360" w:lineRule="auto"/>
      </w:pPr>
      <w:r>
        <w:t>Add Station</w:t>
      </w:r>
    </w:p>
    <w:p w14:paraId="52722BEF" w14:textId="0FDF41FA" w:rsidR="004A18BC" w:rsidRDefault="004A18BC" w:rsidP="008C3107">
      <w:pPr>
        <w:pStyle w:val="Body"/>
        <w:numPr>
          <w:ilvl w:val="0"/>
          <w:numId w:val="22"/>
        </w:numPr>
        <w:spacing w:line="360" w:lineRule="auto"/>
      </w:pPr>
      <w:r>
        <w:t>Add Reading</w:t>
      </w:r>
    </w:p>
    <w:p w14:paraId="02F2C86D" w14:textId="77777777" w:rsidR="004A18BC" w:rsidRDefault="004A18BC" w:rsidP="004A18BC">
      <w:pPr>
        <w:pStyle w:val="Body"/>
        <w:spacing w:line="360" w:lineRule="auto"/>
      </w:pPr>
    </w:p>
    <w:p w14:paraId="77B788CA" w14:textId="5BB94161" w:rsidR="009973D2" w:rsidRDefault="0005710D" w:rsidP="00056500">
      <w:pPr>
        <w:pStyle w:val="Heading3"/>
      </w:pPr>
      <w:bookmarkStart w:id="9" w:name="_Toc71879842"/>
      <w:r>
        <w:t xml:space="preserve">1. </w:t>
      </w:r>
      <w:r w:rsidR="009973D2">
        <w:t>Add Station</w:t>
      </w:r>
      <w:bookmarkEnd w:id="9"/>
    </w:p>
    <w:p w14:paraId="2E1BEF84" w14:textId="247AEFC3" w:rsidR="00277A95" w:rsidRDefault="00623892" w:rsidP="00623892">
      <w:pPr>
        <w:pStyle w:val="Body"/>
        <w:spacing w:line="360" w:lineRule="auto"/>
        <w:ind w:firstLine="0"/>
      </w:pPr>
      <w:r>
        <w:t xml:space="preserve">The </w:t>
      </w:r>
      <w:r w:rsidR="00D04E3F">
        <w:t xml:space="preserve">default view of the </w:t>
      </w:r>
      <w:r>
        <w:t xml:space="preserve">application </w:t>
      </w:r>
      <w:r w:rsidR="00D04E3F">
        <w:t xml:space="preserve">is changed to </w:t>
      </w:r>
      <w:r>
        <w:t>now present a list of station</w:t>
      </w:r>
      <w:r w:rsidR="008C3107">
        <w:t xml:space="preserve"> names</w:t>
      </w:r>
      <w:r>
        <w:t xml:space="preserve"> on the dashboard</w:t>
      </w:r>
      <w:r w:rsidR="008C3107">
        <w:t xml:space="preserve"> (without current conditions or readings)</w:t>
      </w:r>
      <w:r>
        <w:t>:</w:t>
      </w:r>
    </w:p>
    <w:p w14:paraId="07C627A6" w14:textId="6A7BF98D" w:rsidR="00623892" w:rsidRDefault="008101B2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D21FD6" wp14:editId="6CAC5246">
                <wp:simplePos x="0" y="0"/>
                <wp:positionH relativeFrom="column">
                  <wp:posOffset>54159</wp:posOffset>
                </wp:positionH>
                <wp:positionV relativeFrom="paragraph">
                  <wp:posOffset>1567578</wp:posOffset>
                </wp:positionV>
                <wp:extent cx="687070" cy="1376110"/>
                <wp:effectExtent l="12700" t="25400" r="36830" b="825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070" cy="137611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21B1" id="Straight Arrow Connector 26" o:spid="_x0000_s1026" type="#_x0000_t32" style="position:absolute;margin-left:4.25pt;margin-top:123.45pt;width:54.1pt;height:108.3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E946E3" wp14:editId="71057F35">
                <wp:simplePos x="0" y="0"/>
                <wp:positionH relativeFrom="column">
                  <wp:posOffset>1686940</wp:posOffset>
                </wp:positionH>
                <wp:positionV relativeFrom="paragraph">
                  <wp:posOffset>1883813</wp:posOffset>
                </wp:positionV>
                <wp:extent cx="3486684" cy="820871"/>
                <wp:effectExtent l="0" t="50800" r="6350" b="177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6684" cy="820871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E3BC" id="Straight Arrow Connector 25" o:spid="_x0000_s1026" type="#_x0000_t32" style="position:absolute;margin-left:132.85pt;margin-top:148.35pt;width:274.55pt;height:64.6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E111F9" wp14:editId="25CD95CA">
                <wp:simplePos x="0" y="0"/>
                <wp:positionH relativeFrom="column">
                  <wp:posOffset>1097280</wp:posOffset>
                </wp:positionH>
                <wp:positionV relativeFrom="paragraph">
                  <wp:posOffset>2063275</wp:posOffset>
                </wp:positionV>
                <wp:extent cx="1973319" cy="602223"/>
                <wp:effectExtent l="0" t="50800" r="8255" b="203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3319" cy="602223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460E" id="Straight Arrow Connector 24" o:spid="_x0000_s1026" type="#_x0000_t32" style="position:absolute;margin-left:86.4pt;margin-top:162.45pt;width:155.4pt;height:47.4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" strokecolor="red" strokeweight="2pt">
                <v:stroke endarrow="block" miterlimit="4" joinstyle="miter"/>
              </v:shape>
            </w:pict>
          </mc:Fallback>
        </mc:AlternateContent>
      </w:r>
      <w:r w:rsidR="00623892">
        <w:rPr>
          <w:noProof/>
        </w:rPr>
        <w:drawing>
          <wp:inline distT="0" distB="0" distL="0" distR="0" wp14:anchorId="18265166" wp14:editId="1A18B717">
            <wp:extent cx="5156200" cy="2698999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32" cy="27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631" w14:textId="0C317E4E" w:rsidR="008101B2" w:rsidRDefault="009973D2" w:rsidP="008C3107">
      <w:pPr>
        <w:pStyle w:val="Body"/>
        <w:spacing w:line="360" w:lineRule="auto"/>
        <w:ind w:firstLine="0"/>
      </w:pPr>
      <w:r>
        <w:t>A station can be added via the “Add Station” button</w:t>
      </w:r>
      <w:r w:rsidR="008C3107">
        <w:t>, accepting the Station name</w:t>
      </w:r>
      <w:r>
        <w:t xml:space="preserve">. </w:t>
      </w:r>
    </w:p>
    <w:p w14:paraId="3BCE81A1" w14:textId="780B636A" w:rsidR="009973D2" w:rsidRDefault="00623892" w:rsidP="008C3107">
      <w:pPr>
        <w:pStyle w:val="Body"/>
        <w:spacing w:line="360" w:lineRule="auto"/>
        <w:ind w:firstLine="0"/>
      </w:pPr>
      <w:r>
        <w:t xml:space="preserve">Clicking on the Folder button will open station view, </w:t>
      </w:r>
      <w:proofErr w:type="spellStart"/>
      <w:r>
        <w:t>summarising</w:t>
      </w:r>
      <w:proofErr w:type="spellEnd"/>
      <w:r>
        <w:t xml:space="preserve"> the latest weather at the station</w:t>
      </w:r>
      <w:r w:rsidR="00D04E3F">
        <w:t xml:space="preserve"> (as before)</w:t>
      </w:r>
      <w:r w:rsidR="009973D2">
        <w:t>.</w:t>
      </w:r>
    </w:p>
    <w:p w14:paraId="25078E00" w14:textId="08F62537" w:rsidR="009973D2" w:rsidRDefault="009973D2" w:rsidP="009973D2">
      <w:pPr>
        <w:pStyle w:val="Heading2"/>
      </w:pPr>
    </w:p>
    <w:p w14:paraId="5835F639" w14:textId="2331A104" w:rsidR="009973D2" w:rsidRDefault="00FE7985" w:rsidP="00056500">
      <w:pPr>
        <w:pStyle w:val="Heading3"/>
      </w:pPr>
      <w:bookmarkStart w:id="10" w:name="_Toc71879843"/>
      <w:r>
        <w:t xml:space="preserve">2. </w:t>
      </w:r>
      <w:r w:rsidR="009973D2">
        <w:t>Add Reading</w:t>
      </w:r>
      <w:bookmarkEnd w:id="10"/>
    </w:p>
    <w:p w14:paraId="4366C23A" w14:textId="68CAADA1" w:rsidR="009973D2" w:rsidRDefault="008C3107" w:rsidP="009973D2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>When the Station is opened, current conditions + readings appear:</w:t>
      </w:r>
    </w:p>
    <w:p w14:paraId="47A407E9" w14:textId="6651F63B" w:rsidR="009973D2" w:rsidRDefault="009973D2" w:rsidP="009973D2">
      <w:pPr>
        <w:pBdr>
          <w:top w:val="nil"/>
          <w:left w:val="nil"/>
          <w:bottom w:val="nil"/>
          <w:right w:val="nil"/>
          <w:between w:val="nil"/>
          <w:bar w:val="nil"/>
        </w:pBdr>
      </w:pPr>
    </w:p>
    <w:p w14:paraId="26776359" w14:textId="6375069D" w:rsidR="009973D2" w:rsidRDefault="008101B2" w:rsidP="009973D2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80264C" wp14:editId="20BEBD5B">
                <wp:simplePos x="0" y="0"/>
                <wp:positionH relativeFrom="column">
                  <wp:posOffset>630910</wp:posOffset>
                </wp:positionH>
                <wp:positionV relativeFrom="paragraph">
                  <wp:posOffset>2713828</wp:posOffset>
                </wp:positionV>
                <wp:extent cx="231849" cy="618475"/>
                <wp:effectExtent l="12700" t="25400" r="34925" b="171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849" cy="618475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8CDB" id="Straight Arrow Connector 28" o:spid="_x0000_s1026" type="#_x0000_t32" style="position:absolute;margin-left:49.7pt;margin-top:213.7pt;width:18.25pt;height:48.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5EEB44" wp14:editId="30D264A8">
                <wp:simplePos x="0" y="0"/>
                <wp:positionH relativeFrom="column">
                  <wp:posOffset>416796</wp:posOffset>
                </wp:positionH>
                <wp:positionV relativeFrom="paragraph">
                  <wp:posOffset>1884887</wp:posOffset>
                </wp:positionV>
                <wp:extent cx="4220845" cy="850265"/>
                <wp:effectExtent l="0" t="0" r="0" b="635"/>
                <wp:wrapNone/>
                <wp:docPr id="27" name="Fram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845" cy="850265"/>
                        </a:xfrm>
                        <a:prstGeom prst="frame">
                          <a:avLst>
                            <a:gd name="adj1" fmla="val 3746"/>
                          </a:avLst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4F46C" id="Frame 27" o:spid="_x0000_s1026" style="position:absolute;margin-left:32.8pt;margin-top:148.4pt;width:332.35pt;height:66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0845,8502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" path="m,l4220845,r,850265l,850265,,xm31851,31851r,786563l4188994,818414r,-786563l31851,31851xe" fillcolor="red" stroked="f" strokeweight="1pt">
                <v:stroke miterlimit="4" joinstyle="miter"/>
                <v:path arrowok="t" o:connecttype="custom" o:connectlocs="0,0;4220845,0;4220845,850265;0,850265;0,0;31851,31851;31851,818414;4188994,818414;4188994,31851;31851,31851" o:connectangles="0,0,0,0,0,0,0,0,0,0"/>
              </v:shape>
            </w:pict>
          </mc:Fallback>
        </mc:AlternateContent>
      </w:r>
      <w:r w:rsidR="009973D2">
        <w:rPr>
          <w:noProof/>
        </w:rPr>
        <w:drawing>
          <wp:inline distT="0" distB="0" distL="0" distR="0" wp14:anchorId="336148F1" wp14:editId="7F576782">
            <wp:extent cx="5003800" cy="3097390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24" cy="31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EC8F" w14:textId="19B5F4BF" w:rsidR="00623892" w:rsidRDefault="00623892">
      <w:pPr>
        <w:pBdr>
          <w:top w:val="nil"/>
          <w:left w:val="nil"/>
          <w:bottom w:val="nil"/>
          <w:right w:val="nil"/>
          <w:between w:val="nil"/>
          <w:bar w:val="nil"/>
        </w:pBdr>
      </w:pPr>
    </w:p>
    <w:p w14:paraId="55DC8D30" w14:textId="519B82E7" w:rsidR="00DD4131" w:rsidRDefault="008101B2" w:rsidP="00C76198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>N</w:t>
      </w:r>
      <w:r w:rsidR="00623892">
        <w:t xml:space="preserve">ew readings can be </w:t>
      </w:r>
      <w:r>
        <w:t>entered and submitted</w:t>
      </w:r>
      <w:r w:rsidR="00623892">
        <w:t xml:space="preserve"> as shown above.</w:t>
      </w:r>
    </w:p>
    <w:p w14:paraId="476CF8B8" w14:textId="53C1B887" w:rsidR="00DD4131" w:rsidRDefault="00DD4131" w:rsidP="00C76198">
      <w:pPr>
        <w:pBdr>
          <w:top w:val="nil"/>
          <w:left w:val="nil"/>
          <w:bottom w:val="nil"/>
          <w:right w:val="nil"/>
          <w:between w:val="nil"/>
          <w:bar w:val="nil"/>
        </w:pBdr>
      </w:pPr>
    </w:p>
    <w:p w14:paraId="5B22D686" w14:textId="2019F73E" w:rsidR="00DD4131" w:rsidRDefault="00DD4131" w:rsidP="00C76198">
      <w:pPr>
        <w:pBdr>
          <w:top w:val="nil"/>
          <w:left w:val="nil"/>
          <w:bottom w:val="nil"/>
          <w:right w:val="nil"/>
          <w:between w:val="nil"/>
          <w:bar w:val="nil"/>
        </w:pBdr>
      </w:pPr>
    </w:p>
    <w:p w14:paraId="343EBE26" w14:textId="083FEB38" w:rsidR="00277A95" w:rsidRPr="00D435FD" w:rsidRDefault="00DD4131" w:rsidP="00DD4131">
      <w:pPr>
        <w:pStyle w:val="Heading2"/>
      </w:pPr>
      <w:bookmarkStart w:id="11" w:name="_Toc71879844"/>
      <w:r>
        <w:t>Submitting</w:t>
      </w:r>
      <w:bookmarkEnd w:id="11"/>
    </w:p>
    <w:p w14:paraId="1281B8AE" w14:textId="31C9FF0C" w:rsidR="00277A95" w:rsidRPr="00277A95" w:rsidRDefault="00DD4131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As this is Release 1, version control is an issue for </w:t>
      </w:r>
      <w:proofErr w:type="spellStart"/>
      <w:r>
        <w:t>WeatherTop</w:t>
      </w:r>
      <w:proofErr w:type="spellEnd"/>
      <w:r>
        <w:t xml:space="preserve"> Inc</w:t>
      </w:r>
      <w:r w:rsidR="0055354A">
        <w:t xml:space="preserve">. This they would ideally like </w:t>
      </w:r>
      <w:proofErr w:type="gramStart"/>
      <w:r w:rsidR="0055354A">
        <w:t xml:space="preserve">a </w:t>
      </w:r>
      <w:r>
        <w:t xml:space="preserve"> </w:t>
      </w:r>
      <w:proofErr w:type="spellStart"/>
      <w:r w:rsidR="0018586D">
        <w:t>G</w:t>
      </w:r>
      <w:r>
        <w:t>ithub</w:t>
      </w:r>
      <w:proofErr w:type="spellEnd"/>
      <w:proofErr w:type="gramEnd"/>
      <w:r>
        <w:t xml:space="preserve"> repo </w:t>
      </w:r>
      <w:r w:rsidR="0055354A">
        <w:t>of this version (but will accept a zipped archive)</w:t>
      </w:r>
      <w:r>
        <w:t>.</w:t>
      </w:r>
    </w:p>
    <w:p w14:paraId="75C95B75" w14:textId="1ECC93D7" w:rsidR="00277A95" w:rsidRPr="00277A95" w:rsidRDefault="00277A95">
      <w:pPr>
        <w:pBdr>
          <w:top w:val="nil"/>
          <w:left w:val="nil"/>
          <w:bottom w:val="nil"/>
          <w:right w:val="nil"/>
          <w:between w:val="nil"/>
          <w:bar w:val="nil"/>
        </w:pBdr>
      </w:pPr>
    </w:p>
    <w:p w14:paraId="5006DBAA" w14:textId="7862CCD6" w:rsidR="0069310B" w:rsidRDefault="0069310B" w:rsidP="0038731B">
      <w:pPr>
        <w:pStyle w:val="Body"/>
        <w:spacing w:line="360" w:lineRule="auto"/>
        <w:ind w:firstLine="0"/>
      </w:pPr>
      <w:r>
        <w:br w:type="page"/>
      </w:r>
    </w:p>
    <w:p w14:paraId="2BAA9716" w14:textId="77777777" w:rsidR="00BD2633" w:rsidRDefault="00BD2633" w:rsidP="00BD2633">
      <w:pPr>
        <w:pStyle w:val="Heading1"/>
      </w:pPr>
      <w:bookmarkStart w:id="12" w:name="_Toc68892801"/>
      <w:bookmarkStart w:id="13" w:name="_Toc71879845"/>
      <w:r>
        <w:rPr>
          <w:lang w:val="de-DE"/>
        </w:rPr>
        <w:lastRenderedPageBreak/>
        <w:t xml:space="preserve">Version 4: </w:t>
      </w:r>
      <w:r>
        <w:t>Release 2</w:t>
      </w:r>
      <w:bookmarkEnd w:id="12"/>
      <w:bookmarkEnd w:id="13"/>
    </w:p>
    <w:p w14:paraId="4A72FAC3" w14:textId="77777777" w:rsidR="00BD2633" w:rsidRDefault="00BD2633" w:rsidP="00BD2633">
      <w:pPr>
        <w:pStyle w:val="Body"/>
        <w:spacing w:line="360" w:lineRule="auto"/>
        <w:ind w:firstLine="0"/>
      </w:pPr>
    </w:p>
    <w:p w14:paraId="380AE787" w14:textId="77777777" w:rsidR="00BD2633" w:rsidRDefault="00BD2633" w:rsidP="00BD2633">
      <w:pPr>
        <w:pStyle w:val="Heading2"/>
      </w:pPr>
      <w:bookmarkStart w:id="14" w:name="_Toc68892802"/>
      <w:bookmarkStart w:id="15" w:name="_Toc71879846"/>
      <w:r>
        <w:t>New Features</w:t>
      </w:r>
      <w:bookmarkEnd w:id="14"/>
      <w:bookmarkEnd w:id="15"/>
    </w:p>
    <w:p w14:paraId="1560F3F9" w14:textId="77777777" w:rsidR="00BD2633" w:rsidRDefault="00BD2633" w:rsidP="00BD2633">
      <w:pPr>
        <w:pStyle w:val="Body"/>
        <w:spacing w:line="360" w:lineRule="auto"/>
        <w:ind w:firstLine="0"/>
      </w:pPr>
      <w:r>
        <w:t>This version includes all features in the previous release, plus 4 new capabilities</w:t>
      </w:r>
    </w:p>
    <w:p w14:paraId="437C4756" w14:textId="77777777" w:rsidR="00BD2633" w:rsidRDefault="00BD2633" w:rsidP="00BD2633">
      <w:pPr>
        <w:pStyle w:val="Body"/>
        <w:numPr>
          <w:ilvl w:val="0"/>
          <w:numId w:val="23"/>
        </w:numPr>
        <w:spacing w:line="360" w:lineRule="auto"/>
      </w:pPr>
      <w:r>
        <w:t>User Accounts</w:t>
      </w:r>
    </w:p>
    <w:p w14:paraId="11C98AB5" w14:textId="77777777" w:rsidR="00BD2633" w:rsidRDefault="00BD2633" w:rsidP="00BD2633">
      <w:pPr>
        <w:pStyle w:val="Body"/>
        <w:numPr>
          <w:ilvl w:val="0"/>
          <w:numId w:val="23"/>
        </w:numPr>
        <w:spacing w:line="360" w:lineRule="auto"/>
      </w:pPr>
      <w:r>
        <w:t>Location of Station</w:t>
      </w:r>
    </w:p>
    <w:p w14:paraId="7BDAFAC5" w14:textId="77777777" w:rsidR="00BD2633" w:rsidRPr="006C4D30" w:rsidRDefault="00BD2633" w:rsidP="00BD2633">
      <w:pPr>
        <w:pStyle w:val="Body"/>
        <w:numPr>
          <w:ilvl w:val="0"/>
          <w:numId w:val="23"/>
        </w:numPr>
        <w:spacing w:line="360" w:lineRule="auto"/>
        <w:rPr>
          <w:i/>
          <w:iCs/>
        </w:rPr>
      </w:pPr>
      <w:r>
        <w:t xml:space="preserve">Current Weather Icon </w:t>
      </w:r>
    </w:p>
    <w:p w14:paraId="1AD3608A" w14:textId="77777777" w:rsidR="00BD2633" w:rsidRDefault="00BD2633" w:rsidP="00BD2633">
      <w:pPr>
        <w:pStyle w:val="Body"/>
        <w:numPr>
          <w:ilvl w:val="0"/>
          <w:numId w:val="23"/>
        </w:numPr>
        <w:spacing w:line="360" w:lineRule="auto"/>
      </w:pPr>
      <w:r>
        <w:t xml:space="preserve">Max/Min </w:t>
      </w:r>
    </w:p>
    <w:p w14:paraId="3A2B431C" w14:textId="77777777" w:rsidR="00BD2633" w:rsidRDefault="00BD2633" w:rsidP="00BD2633">
      <w:pPr>
        <w:pStyle w:val="Body"/>
        <w:spacing w:line="360" w:lineRule="auto"/>
        <w:ind w:left="720" w:firstLine="0"/>
      </w:pPr>
    </w:p>
    <w:p w14:paraId="28BA4CC2" w14:textId="77777777" w:rsidR="00BD2633" w:rsidRDefault="00BD2633" w:rsidP="00BD2633">
      <w:pPr>
        <w:pStyle w:val="Heading3"/>
      </w:pPr>
      <w:bookmarkStart w:id="16" w:name="_Toc68892803"/>
      <w:bookmarkStart w:id="17" w:name="_Toc71879847"/>
      <w:r>
        <w:t xml:space="preserve">1 </w:t>
      </w:r>
      <w:r w:rsidRPr="008C3107">
        <w:t>User Accounts System</w:t>
      </w:r>
      <w:r>
        <w:t>.</w:t>
      </w:r>
      <w:bookmarkEnd w:id="16"/>
      <w:bookmarkEnd w:id="17"/>
      <w:r>
        <w:t xml:space="preserve"> </w:t>
      </w:r>
    </w:p>
    <w:p w14:paraId="0E1F822D" w14:textId="77777777" w:rsidR="00BD2633" w:rsidRDefault="00BD2633" w:rsidP="00BD2633">
      <w:pPr>
        <w:pStyle w:val="Body"/>
        <w:spacing w:line="360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DB53CD" wp14:editId="762AAFB8">
                <wp:simplePos x="0" y="0"/>
                <wp:positionH relativeFrom="column">
                  <wp:posOffset>4005943</wp:posOffset>
                </wp:positionH>
                <wp:positionV relativeFrom="paragraph">
                  <wp:posOffset>184513</wp:posOffset>
                </wp:positionV>
                <wp:extent cx="369751" cy="4123871"/>
                <wp:effectExtent l="63500" t="12700" r="24130" b="292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751" cy="4123871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5A8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15.45pt;margin-top:14.55pt;width:29.1pt;height:324.7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A41449" wp14:editId="57AB2AD5">
                <wp:simplePos x="0" y="0"/>
                <wp:positionH relativeFrom="column">
                  <wp:posOffset>1227183</wp:posOffset>
                </wp:positionH>
                <wp:positionV relativeFrom="paragraph">
                  <wp:posOffset>154396</wp:posOffset>
                </wp:positionV>
                <wp:extent cx="2125617" cy="2020298"/>
                <wp:effectExtent l="25400" t="12700" r="20955" b="247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5617" cy="2020298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A8068" id="Straight Arrow Connector 29" o:spid="_x0000_s1026" type="#_x0000_t32" style="position:absolute;margin-left:96.65pt;margin-top:12.15pt;width:167.35pt;height:159.1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" strokecolor="red" strokeweight="2pt">
                <v:stroke endarrow="block" miterlimit="4" joinstyle="miter"/>
              </v:shape>
            </w:pict>
          </mc:Fallback>
        </mc:AlternateContent>
      </w:r>
      <w:r>
        <w:t xml:space="preserve">To use this version of the application users </w:t>
      </w:r>
      <w:r w:rsidRPr="008F5320">
        <w:rPr>
          <w:b/>
          <w:bCs/>
          <w:u w:val="single"/>
        </w:rPr>
        <w:t>must</w:t>
      </w:r>
      <w:r>
        <w:t xml:space="preserve"> log in (or signup/register first). When the application launches, a login page is presented. Unregistered users can access a signup form. Users and their associated stations and readings can be loaded from the </w:t>
      </w:r>
      <w:proofErr w:type="spellStart"/>
      <w:r>
        <w:t>data.yml</w:t>
      </w:r>
      <w:proofErr w:type="spellEnd"/>
      <w:r>
        <w:t xml:space="preserve"> file.</w:t>
      </w:r>
    </w:p>
    <w:p w14:paraId="69D1A7B3" w14:textId="77777777" w:rsidR="00BD2633" w:rsidRDefault="00BD2633" w:rsidP="00BD2633">
      <w:pPr>
        <w:ind w:left="360"/>
        <w:rPr>
          <w:noProof/>
        </w:rPr>
      </w:pPr>
      <w:r w:rsidRPr="008C31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6FFF3" wp14:editId="27E5ED90">
            <wp:extent cx="4420526" cy="2368731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02" cy="24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7670" w14:textId="77777777" w:rsidR="00BD2633" w:rsidRPr="00B67B5B" w:rsidRDefault="00BD2633" w:rsidP="00BD2633">
      <w:pPr>
        <w:ind w:left="360"/>
      </w:pPr>
      <w:r>
        <w:rPr>
          <w:noProof/>
        </w:rPr>
        <w:drawing>
          <wp:inline distT="0" distB="0" distL="0" distR="0" wp14:anchorId="3AD77073" wp14:editId="7601BC06">
            <wp:extent cx="4458788" cy="2389234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73" cy="241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7C8E" w14:textId="77777777" w:rsidR="00BD2633" w:rsidRDefault="00BD2633" w:rsidP="00BD2633">
      <w:pPr>
        <w:pStyle w:val="Heading3"/>
      </w:pPr>
      <w:bookmarkStart w:id="18" w:name="_Toc68892804"/>
      <w:bookmarkStart w:id="19" w:name="_Toc71879848"/>
      <w:r>
        <w:lastRenderedPageBreak/>
        <w:t>2 Location</w:t>
      </w:r>
      <w:bookmarkEnd w:id="18"/>
      <w:bookmarkEnd w:id="19"/>
    </w:p>
    <w:p w14:paraId="03063393" w14:textId="77777777" w:rsidR="00BD2633" w:rsidRDefault="00BD2633" w:rsidP="00BD2633">
      <w:pPr>
        <w:pStyle w:val="Body"/>
        <w:spacing w:line="360" w:lineRule="auto"/>
        <w:ind w:firstLine="0"/>
      </w:pPr>
      <w:r>
        <w:t xml:space="preserve">When </w:t>
      </w:r>
      <w:r w:rsidRPr="006C4D30">
        <w:rPr>
          <w:b/>
          <w:bCs/>
        </w:rPr>
        <w:t>creating</w:t>
      </w:r>
      <w:r>
        <w:t xml:space="preserve"> a station, the user must also enter the </w:t>
      </w:r>
      <w:r w:rsidRPr="006C4D30">
        <w:rPr>
          <w:b/>
          <w:bCs/>
        </w:rPr>
        <w:t>latitude</w:t>
      </w:r>
      <w:r>
        <w:t xml:space="preserve"> and </w:t>
      </w:r>
      <w:r w:rsidRPr="006C4D30">
        <w:rPr>
          <w:b/>
          <w:bCs/>
        </w:rPr>
        <w:t>longitude</w:t>
      </w:r>
      <w:r>
        <w:t xml:space="preserve"> for the station. Accept and store in decimal degrees (DD) format. Note this changes the </w:t>
      </w:r>
      <w:proofErr w:type="spellStart"/>
      <w:r>
        <w:t>data.yml</w:t>
      </w:r>
      <w:proofErr w:type="spellEnd"/>
      <w:r>
        <w:t xml:space="preserve"> file.</w:t>
      </w:r>
    </w:p>
    <w:p w14:paraId="1FF535AB" w14:textId="77777777" w:rsidR="00BD2633" w:rsidRDefault="00BD2633" w:rsidP="00BD2633">
      <w:pPr>
        <w:pStyle w:val="Body"/>
        <w:spacing w:line="360" w:lineRule="auto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9720A0" wp14:editId="2FCB6A13">
                <wp:simplePos x="0" y="0"/>
                <wp:positionH relativeFrom="column">
                  <wp:posOffset>661851</wp:posOffset>
                </wp:positionH>
                <wp:positionV relativeFrom="paragraph">
                  <wp:posOffset>1726474</wp:posOffset>
                </wp:positionV>
                <wp:extent cx="4310743" cy="592183"/>
                <wp:effectExtent l="0" t="0" r="0" b="5080"/>
                <wp:wrapNone/>
                <wp:docPr id="31" name="Fram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3" cy="592183"/>
                        </a:xfrm>
                        <a:prstGeom prst="frame">
                          <a:avLst>
                            <a:gd name="adj1" fmla="val 3746"/>
                          </a:avLst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BE8E" id="Frame 31" o:spid="_x0000_s1026" style="position:absolute;margin-left:52.1pt;margin-top:135.95pt;width:339.45pt;height:46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0743,5921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" path="m,l4310743,r,592183l,592183,,xm22183,22183r,547817l4288560,570000r,-547817l22183,22183xe" fillcolor="red" stroked="f" strokeweight="1pt">
                <v:stroke miterlimit="4" joinstyle="miter"/>
                <v:path arrowok="t" o:connecttype="custom" o:connectlocs="0,0;4310743,0;4310743,592183;0,592183;0,0;22183,22183;22183,570000;4288560,570000;4288560,22183;22183,22183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B12D7A" wp14:editId="0D2A5B3E">
            <wp:extent cx="5166761" cy="27686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88" cy="27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B7F" w14:textId="77777777" w:rsidR="00BD2633" w:rsidRDefault="00BD2633" w:rsidP="00BD2633">
      <w:pPr>
        <w:pStyle w:val="Heading3"/>
      </w:pPr>
      <w:bookmarkStart w:id="20" w:name="_Toc68892805"/>
      <w:bookmarkStart w:id="21" w:name="_Toc71879849"/>
      <w:r>
        <w:t>3 Current Weather Icon</w:t>
      </w:r>
      <w:bookmarkEnd w:id="20"/>
      <w:bookmarkEnd w:id="21"/>
      <w:r>
        <w:t xml:space="preserve"> </w:t>
      </w:r>
    </w:p>
    <w:p w14:paraId="54120E5C" w14:textId="77777777" w:rsidR="00BD2633" w:rsidRPr="007654AE" w:rsidRDefault="00BD2633" w:rsidP="00BD2633">
      <w:pPr>
        <w:pStyle w:val="Body"/>
        <w:spacing w:line="360" w:lineRule="auto"/>
        <w:ind w:firstLine="0"/>
      </w:pPr>
      <w:r>
        <w:t xml:space="preserve">Each weather code is associated with a corresponding icon. This icon is part of the </w:t>
      </w:r>
      <w:proofErr w:type="spellStart"/>
      <w:r>
        <w:t>Fomantic</w:t>
      </w:r>
      <w:proofErr w:type="spellEnd"/>
      <w:r>
        <w:t xml:space="preserve"> UI library (</w:t>
      </w:r>
      <w:hyperlink r:id="rId20" w:history="1">
        <w:r w:rsidRPr="005A521E">
          <w:rPr>
            <w:rStyle w:val="Hyperlink"/>
          </w:rPr>
          <w:t>https://fomantic-ui.com/elements/icon.html</w:t>
        </w:r>
      </w:hyperlink>
      <w:r>
        <w:t xml:space="preserve"> ).</w:t>
      </w:r>
    </w:p>
    <w:p w14:paraId="53BDB43D" w14:textId="77777777" w:rsidR="00BD2633" w:rsidRDefault="00BD2633" w:rsidP="00BD263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FB1CA9" wp14:editId="38874FA5">
                <wp:simplePos x="0" y="0"/>
                <wp:positionH relativeFrom="column">
                  <wp:posOffset>1079863</wp:posOffset>
                </wp:positionH>
                <wp:positionV relativeFrom="paragraph">
                  <wp:posOffset>695959</wp:posOffset>
                </wp:positionV>
                <wp:extent cx="3901349" cy="2360749"/>
                <wp:effectExtent l="12700" t="25400" r="36195" b="146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1349" cy="2360749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435EC" id="Straight Arrow Connector 36" o:spid="_x0000_s1026" type="#_x0000_t32" style="position:absolute;margin-left:85.05pt;margin-top:54.8pt;width:307.2pt;height:185.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073506" wp14:editId="4189F6FB">
                <wp:simplePos x="0" y="0"/>
                <wp:positionH relativeFrom="column">
                  <wp:posOffset>1275443</wp:posOffset>
                </wp:positionH>
                <wp:positionV relativeFrom="paragraph">
                  <wp:posOffset>957942</wp:posOffset>
                </wp:positionV>
                <wp:extent cx="2469243" cy="1805123"/>
                <wp:effectExtent l="12700" t="25400" r="33020" b="114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9243" cy="1805123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7C4CA" id="Straight Arrow Connector 33" o:spid="_x0000_s1026" type="#_x0000_t32" style="position:absolute;margin-left:100.45pt;margin-top:75.45pt;width:194.45pt;height:142.1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D4BFD1" wp14:editId="50CF9D73">
            <wp:extent cx="6093460" cy="1218565"/>
            <wp:effectExtent l="0" t="0" r="2540" b="63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9AE" w14:textId="77777777" w:rsidR="00BD2633" w:rsidRDefault="00BD2633" w:rsidP="00BD2633">
      <w:pPr>
        <w:pStyle w:val="Heading3"/>
      </w:pPr>
    </w:p>
    <w:p w14:paraId="5320C2CE" w14:textId="77777777" w:rsidR="00BD2633" w:rsidRDefault="00BD2633" w:rsidP="00BD2633">
      <w:pPr>
        <w:pStyle w:val="Heading3"/>
      </w:pPr>
      <w:bookmarkStart w:id="22" w:name="_Toc68892806"/>
      <w:bookmarkStart w:id="23" w:name="_Toc71879850"/>
      <w:r>
        <w:t>4 Max/Min</w:t>
      </w:r>
      <w:bookmarkEnd w:id="22"/>
      <w:bookmarkEnd w:id="23"/>
    </w:p>
    <w:p w14:paraId="2ADE3453" w14:textId="77777777" w:rsidR="00BD2633" w:rsidRDefault="00BD2633" w:rsidP="00BD2633">
      <w:pPr>
        <w:pStyle w:val="Body"/>
        <w:spacing w:line="360" w:lineRule="auto"/>
        <w:ind w:firstLine="0"/>
      </w:pPr>
      <w:r>
        <w:t>The station report should now include maximum and minimum values of the following readings:</w:t>
      </w:r>
    </w:p>
    <w:p w14:paraId="298A25AD" w14:textId="77777777" w:rsidR="00BD2633" w:rsidRDefault="00BD2633" w:rsidP="00BD2633">
      <w:pPr>
        <w:pStyle w:val="Body"/>
        <w:numPr>
          <w:ilvl w:val="0"/>
          <w:numId w:val="16"/>
        </w:numPr>
        <w:spacing w:line="360" w:lineRule="auto"/>
      </w:pPr>
      <w:r>
        <w:t>Temperature</w:t>
      </w:r>
    </w:p>
    <w:p w14:paraId="33D4294D" w14:textId="77777777" w:rsidR="00BD2633" w:rsidRDefault="00BD2633" w:rsidP="00BD2633">
      <w:pPr>
        <w:pStyle w:val="Body"/>
        <w:numPr>
          <w:ilvl w:val="0"/>
          <w:numId w:val="16"/>
        </w:numPr>
        <w:spacing w:line="360" w:lineRule="auto"/>
      </w:pPr>
      <w:r>
        <w:t>Wind Speed</w:t>
      </w:r>
    </w:p>
    <w:p w14:paraId="6D414570" w14:textId="77777777" w:rsidR="00BD2633" w:rsidRPr="00543FB3" w:rsidRDefault="00BD2633" w:rsidP="00BD2633">
      <w:pPr>
        <w:pStyle w:val="Body"/>
        <w:numPr>
          <w:ilvl w:val="0"/>
          <w:numId w:val="16"/>
        </w:numPr>
        <w:spacing w:line="360" w:lineRule="auto"/>
      </w:pPr>
      <w:r>
        <w:t>Pressure</w:t>
      </w:r>
    </w:p>
    <w:p w14:paraId="7C11CB0D" w14:textId="77777777" w:rsidR="00BD2633" w:rsidRDefault="00BD2633" w:rsidP="00BD2633">
      <w:pPr>
        <w:pStyle w:val="Heading2"/>
      </w:pPr>
    </w:p>
    <w:p w14:paraId="51A7AB2E" w14:textId="77777777" w:rsidR="00BD2633" w:rsidRPr="00D435FD" w:rsidRDefault="00BD2633" w:rsidP="00BD2633">
      <w:pPr>
        <w:pStyle w:val="Heading2"/>
      </w:pPr>
      <w:bookmarkStart w:id="24" w:name="_Toc68892807"/>
      <w:bookmarkStart w:id="25" w:name="_Toc71879851"/>
      <w:r>
        <w:t>Submitting</w:t>
      </w:r>
      <w:bookmarkEnd w:id="24"/>
      <w:bookmarkEnd w:id="25"/>
    </w:p>
    <w:p w14:paraId="285EEE7C" w14:textId="77777777" w:rsidR="00BD2633" w:rsidRPr="00277A95" w:rsidRDefault="00BD2633" w:rsidP="00BD2633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As this is Release 2, </w:t>
      </w:r>
      <w:proofErr w:type="spellStart"/>
      <w:r>
        <w:t>WeatherTop</w:t>
      </w:r>
      <w:proofErr w:type="spellEnd"/>
      <w:r>
        <w:t xml:space="preserve"> Inc. expect the application to be deployed and the </w:t>
      </w:r>
      <w:proofErr w:type="spellStart"/>
      <w:r>
        <w:t>Github</w:t>
      </w:r>
      <w:proofErr w:type="spellEnd"/>
      <w:r>
        <w:t xml:space="preserve"> repo tagged.</w:t>
      </w:r>
    </w:p>
    <w:p w14:paraId="5CEFDEAA" w14:textId="77777777" w:rsidR="00BD2633" w:rsidRDefault="00BD2633" w:rsidP="00BD2633">
      <w:pPr>
        <w:pStyle w:val="Heading1"/>
      </w:pPr>
      <w:bookmarkStart w:id="26" w:name="_Toc68892808"/>
      <w:bookmarkStart w:id="27" w:name="_Toc71879852"/>
      <w:r>
        <w:rPr>
          <w:lang w:val="de-DE"/>
        </w:rPr>
        <w:lastRenderedPageBreak/>
        <w:t xml:space="preserve">Version 5: </w:t>
      </w:r>
      <w:r>
        <w:t>Release 3</w:t>
      </w:r>
      <w:bookmarkEnd w:id="26"/>
      <w:bookmarkEnd w:id="27"/>
    </w:p>
    <w:p w14:paraId="793E14DE" w14:textId="77777777" w:rsidR="00BD2633" w:rsidRDefault="00BD2633" w:rsidP="00BD2633">
      <w:pPr>
        <w:pStyle w:val="Heading2"/>
      </w:pPr>
    </w:p>
    <w:p w14:paraId="5DB3852E" w14:textId="77777777" w:rsidR="00BD2633" w:rsidRPr="00D52D19" w:rsidRDefault="00BD2633" w:rsidP="00BD2633">
      <w:pPr>
        <w:pStyle w:val="Heading2"/>
      </w:pPr>
      <w:bookmarkStart w:id="28" w:name="_Toc68892809"/>
      <w:bookmarkStart w:id="29" w:name="_Toc71879853"/>
      <w:r>
        <w:t>New Features</w:t>
      </w:r>
      <w:bookmarkEnd w:id="28"/>
      <w:bookmarkEnd w:id="29"/>
    </w:p>
    <w:p w14:paraId="4B090B5B" w14:textId="77777777" w:rsidR="00BD2633" w:rsidRDefault="00BD2633" w:rsidP="00BD2633">
      <w:pPr>
        <w:pStyle w:val="Body"/>
        <w:spacing w:line="360" w:lineRule="auto"/>
        <w:ind w:left="360" w:firstLine="0"/>
      </w:pPr>
      <w:r>
        <w:t>This version includes all features in the previous release, plus 6 new capabilities</w:t>
      </w:r>
    </w:p>
    <w:p w14:paraId="35056D23" w14:textId="77777777" w:rsidR="00BD2633" w:rsidRDefault="00BD2633" w:rsidP="00BD2633">
      <w:pPr>
        <w:pStyle w:val="Body"/>
        <w:numPr>
          <w:ilvl w:val="0"/>
          <w:numId w:val="24"/>
        </w:numPr>
        <w:spacing w:line="360" w:lineRule="auto"/>
      </w:pPr>
      <w:r>
        <w:t>Trends</w:t>
      </w:r>
    </w:p>
    <w:p w14:paraId="2C38B1B5" w14:textId="77777777" w:rsidR="00BD2633" w:rsidRDefault="00BD2633" w:rsidP="00BD2633">
      <w:pPr>
        <w:pStyle w:val="Body"/>
        <w:numPr>
          <w:ilvl w:val="0"/>
          <w:numId w:val="24"/>
        </w:numPr>
        <w:spacing w:line="360" w:lineRule="auto"/>
      </w:pPr>
      <w:r>
        <w:t>Date/Time stamp on each reading</w:t>
      </w:r>
    </w:p>
    <w:p w14:paraId="16062601" w14:textId="77777777" w:rsidR="00BD2633" w:rsidRDefault="00BD2633" w:rsidP="00BD2633">
      <w:pPr>
        <w:pStyle w:val="Body"/>
        <w:numPr>
          <w:ilvl w:val="0"/>
          <w:numId w:val="24"/>
        </w:numPr>
        <w:spacing w:line="360" w:lineRule="auto"/>
      </w:pPr>
      <w:r>
        <w:t>All Stations Summary</w:t>
      </w:r>
    </w:p>
    <w:p w14:paraId="04EC9F27" w14:textId="77777777" w:rsidR="00BD2633" w:rsidRDefault="00BD2633" w:rsidP="00BD2633">
      <w:pPr>
        <w:pStyle w:val="Body"/>
        <w:numPr>
          <w:ilvl w:val="0"/>
          <w:numId w:val="24"/>
        </w:numPr>
        <w:spacing w:line="360" w:lineRule="auto"/>
      </w:pPr>
      <w:r>
        <w:t>Station/Reading delete support</w:t>
      </w:r>
    </w:p>
    <w:p w14:paraId="04A243C8" w14:textId="77777777" w:rsidR="00BD2633" w:rsidRDefault="00BD2633" w:rsidP="00BD2633">
      <w:pPr>
        <w:pStyle w:val="Body"/>
        <w:numPr>
          <w:ilvl w:val="0"/>
          <w:numId w:val="24"/>
        </w:numPr>
        <w:spacing w:line="360" w:lineRule="auto"/>
      </w:pPr>
      <w:r>
        <w:t>Deployed to the cloud</w:t>
      </w:r>
    </w:p>
    <w:p w14:paraId="600F145D" w14:textId="77777777" w:rsidR="00BD2633" w:rsidRDefault="00BD2633" w:rsidP="00BD2633">
      <w:pPr>
        <w:pStyle w:val="Body"/>
        <w:numPr>
          <w:ilvl w:val="0"/>
          <w:numId w:val="24"/>
        </w:numPr>
        <w:spacing w:line="360" w:lineRule="auto"/>
      </w:pPr>
      <w:r>
        <w:t>Members can edit their personal details</w:t>
      </w:r>
    </w:p>
    <w:p w14:paraId="3D8D2347" w14:textId="77777777" w:rsidR="00BD2633" w:rsidRDefault="00BD2633" w:rsidP="00BD2633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 w:val="32"/>
          <w:szCs w:val="32"/>
        </w:rPr>
      </w:pPr>
    </w:p>
    <w:bookmarkStart w:id="30" w:name="_Toc68892810"/>
    <w:bookmarkStart w:id="31" w:name="_Toc71879854"/>
    <w:p w14:paraId="6A8F3F6B" w14:textId="12510EA5" w:rsidR="00BD2633" w:rsidRDefault="00BD2633" w:rsidP="00BD2633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82D87" wp14:editId="30951835">
                <wp:simplePos x="0" y="0"/>
                <wp:positionH relativeFrom="column">
                  <wp:posOffset>1432198</wp:posOffset>
                </wp:positionH>
                <wp:positionV relativeFrom="paragraph">
                  <wp:posOffset>1332231</wp:posOffset>
                </wp:positionV>
                <wp:extent cx="4254500" cy="2242094"/>
                <wp:effectExtent l="12700" t="25400" r="2540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4500" cy="2242094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392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12.75pt;margin-top:104.9pt;width:335pt;height:176.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BD8D2B" wp14:editId="49DD9D09">
                <wp:simplePos x="0" y="0"/>
                <wp:positionH relativeFrom="column">
                  <wp:posOffset>1423488</wp:posOffset>
                </wp:positionH>
                <wp:positionV relativeFrom="paragraph">
                  <wp:posOffset>1419317</wp:posOffset>
                </wp:positionV>
                <wp:extent cx="3087551" cy="1841500"/>
                <wp:effectExtent l="12700" t="25400" r="24130" b="12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51" cy="184150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D1CA9" id="Straight Arrow Connector 15" o:spid="_x0000_s1026" type="#_x0000_t32" style="position:absolute;margin-left:112.1pt;margin-top:111.75pt;width:243.1pt;height:14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E4A32" wp14:editId="4BD13788">
                <wp:simplePos x="0" y="0"/>
                <wp:positionH relativeFrom="column">
                  <wp:posOffset>1432197</wp:posOffset>
                </wp:positionH>
                <wp:positionV relativeFrom="paragraph">
                  <wp:posOffset>1375773</wp:posOffset>
                </wp:positionV>
                <wp:extent cx="1824809" cy="1622334"/>
                <wp:effectExtent l="12700" t="25400" r="29845" b="1651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4809" cy="1622334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8BB99" id="Straight Arrow Connector 32" o:spid="_x0000_s1026" type="#_x0000_t32" style="position:absolute;margin-left:112.75pt;margin-top:108.35pt;width:143.7pt;height:127.7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4C2E4E" wp14:editId="69992E44">
            <wp:simplePos x="0" y="0"/>
            <wp:positionH relativeFrom="column">
              <wp:posOffset>-49348</wp:posOffset>
            </wp:positionH>
            <wp:positionV relativeFrom="paragraph">
              <wp:posOffset>544195</wp:posOffset>
            </wp:positionV>
            <wp:extent cx="6093460" cy="1724025"/>
            <wp:effectExtent l="152400" t="152400" r="345440" b="346075"/>
            <wp:wrapTight wrapText="bothSides">
              <wp:wrapPolygon edited="0">
                <wp:start x="675" y="-1909"/>
                <wp:lineTo x="-450" y="-1591"/>
                <wp:lineTo x="-540" y="8592"/>
                <wp:lineTo x="-540" y="22594"/>
                <wp:lineTo x="-315" y="23867"/>
                <wp:lineTo x="-315" y="24027"/>
                <wp:lineTo x="405" y="25459"/>
                <wp:lineTo x="450" y="25777"/>
                <wp:lineTo x="21789" y="25777"/>
                <wp:lineTo x="21834" y="25459"/>
                <wp:lineTo x="22554" y="24027"/>
                <wp:lineTo x="22554" y="23867"/>
                <wp:lineTo x="22779" y="21481"/>
                <wp:lineTo x="22734" y="318"/>
                <wp:lineTo x="21924" y="-1591"/>
                <wp:lineTo x="21609" y="-1909"/>
                <wp:lineTo x="675" y="-1909"/>
              </wp:wrapPolygon>
            </wp:wrapTight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71"/>
                    <a:stretch/>
                  </pic:blipFill>
                  <pic:spPr bwMode="auto">
                    <a:xfrm>
                      <a:off x="0" y="0"/>
                      <a:ext cx="6093460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 Trends</w:t>
      </w:r>
      <w:bookmarkEnd w:id="30"/>
      <w:bookmarkEnd w:id="31"/>
    </w:p>
    <w:p w14:paraId="1480E9E7" w14:textId="11ED2B95" w:rsidR="00BD2633" w:rsidRDefault="00BD2633" w:rsidP="00BD2633">
      <w:pPr>
        <w:pStyle w:val="Body"/>
        <w:spacing w:line="360" w:lineRule="auto"/>
        <w:ind w:firstLine="0"/>
      </w:pPr>
      <w:r>
        <w:t xml:space="preserve">Trends are required for </w:t>
      </w:r>
    </w:p>
    <w:p w14:paraId="309A0A53" w14:textId="12D9ADBC" w:rsidR="00BD2633" w:rsidRDefault="00BD2633" w:rsidP="00BD2633">
      <w:pPr>
        <w:pStyle w:val="Body"/>
        <w:numPr>
          <w:ilvl w:val="0"/>
          <w:numId w:val="25"/>
        </w:numPr>
        <w:spacing w:line="360" w:lineRule="auto"/>
      </w:pPr>
      <w:r>
        <w:t xml:space="preserve">Temperature, </w:t>
      </w:r>
    </w:p>
    <w:p w14:paraId="208AEFF7" w14:textId="46AED3F0" w:rsidR="00BD2633" w:rsidRDefault="00BD2633" w:rsidP="00BD2633">
      <w:pPr>
        <w:pStyle w:val="Body"/>
        <w:numPr>
          <w:ilvl w:val="0"/>
          <w:numId w:val="25"/>
        </w:numPr>
        <w:spacing w:line="360" w:lineRule="auto"/>
      </w:pPr>
      <w:r>
        <w:t xml:space="preserve">Wind Speed </w:t>
      </w:r>
    </w:p>
    <w:p w14:paraId="0D249A18" w14:textId="7A44C47D" w:rsidR="00BD2633" w:rsidRDefault="00BD2633" w:rsidP="00BD2633">
      <w:pPr>
        <w:pStyle w:val="Body"/>
        <w:numPr>
          <w:ilvl w:val="0"/>
          <w:numId w:val="25"/>
        </w:numPr>
        <w:spacing w:line="360" w:lineRule="auto"/>
      </w:pPr>
      <w:r>
        <w:t>and Pressure.</w:t>
      </w:r>
    </w:p>
    <w:p w14:paraId="50384982" w14:textId="6B3E56EA" w:rsidR="00BD2633" w:rsidRPr="00F819B8" w:rsidRDefault="0056788D" w:rsidP="00BD2633">
      <w:pPr>
        <w:pStyle w:val="Body"/>
        <w:spacing w:line="360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221C77" wp14:editId="1A8D1B14">
                <wp:simplePos x="0" y="0"/>
                <wp:positionH relativeFrom="column">
                  <wp:posOffset>1036109</wp:posOffset>
                </wp:positionH>
                <wp:positionV relativeFrom="paragraph">
                  <wp:posOffset>490855</wp:posOffset>
                </wp:positionV>
                <wp:extent cx="0" cy="203200"/>
                <wp:effectExtent l="63500" t="25400" r="38100" b="127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3175" cap="flat">
                          <a:solidFill>
                            <a:schemeClr val="accent6">
                              <a:satOff val="-6462"/>
                              <a:lumOff val="-29476"/>
                            </a:schemeClr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C68ED" id="Straight Arrow Connector 37" o:spid="_x0000_s1026" type="#_x0000_t32" style="position:absolute;margin-left:81.6pt;margin-top:38.65pt;width:0;height:1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" strokecolor="#a89f97 [3209]" strokeweight=".25pt">
                <v:stroke endarrow="block" miterlimit="4" joinstyle="miter"/>
              </v:shape>
            </w:pict>
          </mc:Fallback>
        </mc:AlternateContent>
      </w:r>
      <w:r w:rsidR="00BD2633">
        <w:br/>
        <w:t>A trend can be:</w:t>
      </w:r>
    </w:p>
    <w:p w14:paraId="1A68E24F" w14:textId="6789CBAE" w:rsidR="00BD2633" w:rsidRDefault="00BD2633" w:rsidP="00BD2633">
      <w:pPr>
        <w:pStyle w:val="Body"/>
        <w:numPr>
          <w:ilvl w:val="0"/>
          <w:numId w:val="16"/>
        </w:numPr>
        <w:spacing w:line="360" w:lineRule="auto"/>
      </w:pPr>
      <w:r>
        <w:t xml:space="preserve">Rising </w:t>
      </w:r>
      <w:proofErr w:type="gramStart"/>
      <w:r>
        <w:t>(</w:t>
      </w:r>
      <w:r w:rsidR="0056788D">
        <w:t xml:space="preserve">  </w:t>
      </w:r>
      <w:proofErr w:type="gramEnd"/>
      <w:r w:rsidR="0056788D">
        <w:t xml:space="preserve"> </w:t>
      </w:r>
      <w:r>
        <w:t xml:space="preserve">): the three most recent measurements are increasing </w:t>
      </w:r>
    </w:p>
    <w:p w14:paraId="44BEC19F" w14:textId="4CF3FA37" w:rsidR="00BD2633" w:rsidRDefault="0056788D" w:rsidP="00BD2633">
      <w:pPr>
        <w:pStyle w:val="Body"/>
        <w:numPr>
          <w:ilvl w:val="0"/>
          <w:numId w:val="16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D2F7E8" wp14:editId="7FF6DA83">
                <wp:simplePos x="0" y="0"/>
                <wp:positionH relativeFrom="column">
                  <wp:posOffset>1033780</wp:posOffset>
                </wp:positionH>
                <wp:positionV relativeFrom="paragraph">
                  <wp:posOffset>30480</wp:posOffset>
                </wp:positionV>
                <wp:extent cx="0" cy="177800"/>
                <wp:effectExtent l="50800" t="0" r="38100" b="381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noFill/>
                        <a:ln w="3175" cap="flat">
                          <a:solidFill>
                            <a:schemeClr val="accent6">
                              <a:satOff val="-6462"/>
                              <a:lumOff val="-29476"/>
                            </a:schemeClr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3C274" id="Straight Arrow Connector 38" o:spid="_x0000_s1026" type="#_x0000_t32" style="position:absolute;margin-left:81.4pt;margin-top:2.4pt;width:0;height:1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" strokecolor="#a89f97 [3209]" strokeweight=".25pt">
                <v:stroke endarrow="block" miterlimit="4" joinstyle="miter"/>
              </v:shape>
            </w:pict>
          </mc:Fallback>
        </mc:AlternateContent>
      </w:r>
      <w:r w:rsidR="00BD2633">
        <w:t xml:space="preserve">Falling </w:t>
      </w:r>
      <w:proofErr w:type="gramStart"/>
      <w:r w:rsidR="00BD2633">
        <w:t>(</w:t>
      </w:r>
      <w:r>
        <w:t xml:space="preserve">  </w:t>
      </w:r>
      <w:r w:rsidR="00BD2633">
        <w:t>)</w:t>
      </w:r>
      <w:proofErr w:type="gramEnd"/>
      <w:r w:rsidR="00BD2633">
        <w:t>: the three most recent measurements are falling</w:t>
      </w:r>
    </w:p>
    <w:p w14:paraId="6516D131" w14:textId="2FDF6B8A" w:rsidR="00BD2633" w:rsidRDefault="00BD2633" w:rsidP="00BD2633">
      <w:pPr>
        <w:pStyle w:val="Body"/>
        <w:numPr>
          <w:ilvl w:val="0"/>
          <w:numId w:val="16"/>
        </w:numPr>
        <w:spacing w:line="360" w:lineRule="auto"/>
      </w:pPr>
      <w:r>
        <w:t>Steady: neither of the above</w:t>
      </w:r>
    </w:p>
    <w:p w14:paraId="37643C3D" w14:textId="77777777" w:rsidR="00BD2633" w:rsidRDefault="00BD2633" w:rsidP="00BD2633"/>
    <w:p w14:paraId="1B67B82B" w14:textId="77777777" w:rsidR="00BD2633" w:rsidRDefault="00BD2633" w:rsidP="00BD2633"/>
    <w:bookmarkStart w:id="32" w:name="_Toc68892811"/>
    <w:bookmarkStart w:id="33" w:name="_Toc71879855"/>
    <w:p w14:paraId="75111273" w14:textId="77777777" w:rsidR="00BD2633" w:rsidRDefault="00BD2633" w:rsidP="00BD2633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90CEEE" wp14:editId="325F4D57">
                <wp:simplePos x="0" y="0"/>
                <wp:positionH relativeFrom="column">
                  <wp:posOffset>1140822</wp:posOffset>
                </wp:positionH>
                <wp:positionV relativeFrom="paragraph">
                  <wp:posOffset>3120390</wp:posOffset>
                </wp:positionV>
                <wp:extent cx="747939" cy="601254"/>
                <wp:effectExtent l="25400" t="25400" r="14605" b="215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939" cy="601254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64E85" id="Straight Arrow Connector 20" o:spid="_x0000_s1026" type="#_x0000_t32" style="position:absolute;margin-left:89.85pt;margin-top:245.7pt;width:58.9pt;height:47.3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0D26C405" wp14:editId="233ABD40">
            <wp:simplePos x="0" y="0"/>
            <wp:positionH relativeFrom="column">
              <wp:posOffset>-17507</wp:posOffset>
            </wp:positionH>
            <wp:positionV relativeFrom="paragraph">
              <wp:posOffset>530588</wp:posOffset>
            </wp:positionV>
            <wp:extent cx="6093460" cy="2834640"/>
            <wp:effectExtent l="152400" t="152400" r="332740" b="340360"/>
            <wp:wrapTight wrapText="bothSides">
              <wp:wrapPolygon edited="0">
                <wp:start x="675" y="-1161"/>
                <wp:lineTo x="-450" y="-968"/>
                <wp:lineTo x="-540" y="5226"/>
                <wp:lineTo x="-540" y="20710"/>
                <wp:lineTo x="-450" y="22355"/>
                <wp:lineTo x="225" y="23806"/>
                <wp:lineTo x="450" y="24097"/>
                <wp:lineTo x="21789" y="24097"/>
                <wp:lineTo x="22059" y="23806"/>
                <wp:lineTo x="22734" y="22355"/>
                <wp:lineTo x="22734" y="194"/>
                <wp:lineTo x="21924" y="-968"/>
                <wp:lineTo x="21609" y="-1161"/>
                <wp:lineTo x="675" y="-1161"/>
              </wp:wrapPolygon>
            </wp:wrapTight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 Date/Time stamp on each reading</w:t>
      </w:r>
      <w:bookmarkEnd w:id="32"/>
      <w:bookmarkEnd w:id="33"/>
    </w:p>
    <w:p w14:paraId="2AFDB4E6" w14:textId="77777777" w:rsidR="00BD2633" w:rsidRDefault="00BD2633" w:rsidP="00BD2633">
      <w:r>
        <w:t>When a reading is added, it is time stamped with the current time.</w:t>
      </w:r>
    </w:p>
    <w:p w14:paraId="62119D6A" w14:textId="77777777" w:rsidR="00BD2633" w:rsidRDefault="00BD2633" w:rsidP="00BD2633"/>
    <w:p w14:paraId="58D0DEBF" w14:textId="77777777" w:rsidR="00BD2633" w:rsidRDefault="00BD2633" w:rsidP="00BD2633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Theme="majorEastAsia" w:cstheme="majorBidi"/>
          <w:b/>
          <w:color w:val="004559" w:themeColor="accent1" w:themeShade="7F"/>
        </w:rPr>
      </w:pPr>
      <w:r>
        <w:br w:type="page"/>
      </w:r>
    </w:p>
    <w:p w14:paraId="5FFE2D29" w14:textId="77777777" w:rsidR="00BD2633" w:rsidRDefault="00BD2633" w:rsidP="00BD2633">
      <w:pPr>
        <w:pStyle w:val="Heading3"/>
      </w:pPr>
      <w:bookmarkStart w:id="34" w:name="_Toc68892812"/>
      <w:bookmarkStart w:id="35" w:name="_Toc71879856"/>
      <w:r>
        <w:lastRenderedPageBreak/>
        <w:t>3. Station Summary</w:t>
      </w:r>
      <w:bookmarkEnd w:id="34"/>
      <w:bookmarkEnd w:id="35"/>
    </w:p>
    <w:p w14:paraId="35176DB0" w14:textId="77777777" w:rsidR="00BD2633" w:rsidRDefault="00BD2633" w:rsidP="00BD2633">
      <w:r>
        <w:rPr>
          <w:noProof/>
        </w:rPr>
        <w:drawing>
          <wp:anchor distT="0" distB="0" distL="114300" distR="114300" simplePos="0" relativeHeight="251697152" behindDoc="1" locked="0" layoutInCell="1" allowOverlap="1" wp14:anchorId="1F7AF407" wp14:editId="4AF077B9">
            <wp:simplePos x="0" y="0"/>
            <wp:positionH relativeFrom="column">
              <wp:posOffset>-113665</wp:posOffset>
            </wp:positionH>
            <wp:positionV relativeFrom="paragraph">
              <wp:posOffset>166370</wp:posOffset>
            </wp:positionV>
            <wp:extent cx="6461760" cy="5212715"/>
            <wp:effectExtent l="0" t="0" r="0" b="0"/>
            <wp:wrapTight wrapText="bothSides">
              <wp:wrapPolygon edited="0">
                <wp:start x="1698" y="53"/>
                <wp:lineTo x="807" y="263"/>
                <wp:lineTo x="255" y="579"/>
                <wp:lineTo x="255" y="1000"/>
                <wp:lineTo x="85" y="1421"/>
                <wp:lineTo x="85" y="19787"/>
                <wp:lineTo x="255" y="20366"/>
                <wp:lineTo x="255" y="20787"/>
                <wp:lineTo x="594" y="21208"/>
                <wp:lineTo x="934" y="21261"/>
                <wp:lineTo x="1825" y="21471"/>
                <wp:lineTo x="5816" y="21471"/>
                <wp:lineTo x="20717" y="21366"/>
                <wp:lineTo x="20887" y="21208"/>
                <wp:lineTo x="21396" y="20629"/>
                <wp:lineTo x="21396" y="316"/>
                <wp:lineTo x="19613" y="211"/>
                <wp:lineTo x="5816" y="53"/>
                <wp:lineTo x="1698" y="53"/>
              </wp:wrapPolygon>
            </wp:wrapTight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2DE37B" wp14:editId="297C8F0C">
                <wp:simplePos x="0" y="0"/>
                <wp:positionH relativeFrom="column">
                  <wp:posOffset>496389</wp:posOffset>
                </wp:positionH>
                <wp:positionV relativeFrom="paragraph">
                  <wp:posOffset>4084682</wp:posOffset>
                </wp:positionV>
                <wp:extent cx="356688" cy="1307011"/>
                <wp:effectExtent l="12700" t="25400" r="37465" b="139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688" cy="1307011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4C75F" id="Straight Arrow Connector 23" o:spid="_x0000_s1026" type="#_x0000_t32" style="position:absolute;margin-left:39.1pt;margin-top:321.65pt;width:28.1pt;height:102.9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887D07" wp14:editId="51313BD3">
                <wp:simplePos x="0" y="0"/>
                <wp:positionH relativeFrom="column">
                  <wp:posOffset>1249317</wp:posOffset>
                </wp:positionH>
                <wp:positionV relativeFrom="paragraph">
                  <wp:posOffset>170543</wp:posOffset>
                </wp:positionV>
                <wp:extent cx="3488146" cy="779780"/>
                <wp:effectExtent l="12700" t="12700" r="17145" b="4572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8146" cy="7797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32FC" id="Straight Arrow Connector 34" o:spid="_x0000_s1026" type="#_x0000_t32" style="position:absolute;margin-left:98.35pt;margin-top:13.45pt;width:274.65pt;height:6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" strokecolor="red" strokeweight="2pt">
                <v:stroke endarrow="block" miterlimit="4" joinstyle="miter"/>
              </v:shape>
            </w:pict>
          </mc:Fallback>
        </mc:AlternateContent>
      </w:r>
      <w:r>
        <w:t xml:space="preserve">On the main dashboard, show the </w:t>
      </w:r>
      <w:r w:rsidRPr="00D52D19">
        <w:rPr>
          <w:b/>
          <w:bCs/>
        </w:rPr>
        <w:t>latest conditions</w:t>
      </w:r>
      <w:r>
        <w:t xml:space="preserve"> (but not the readings) for each station.</w:t>
      </w:r>
    </w:p>
    <w:p w14:paraId="5ED7D313" w14:textId="77777777" w:rsidR="00BD2633" w:rsidRDefault="00BD2633" w:rsidP="00BD2633">
      <w:pPr>
        <w:pStyle w:val="Heading3"/>
      </w:pPr>
      <w:bookmarkStart w:id="36" w:name="_Toc68892813"/>
      <w:bookmarkStart w:id="37" w:name="_Toc71879857"/>
      <w:r>
        <w:t>4. Delete Support</w:t>
      </w:r>
      <w:bookmarkEnd w:id="36"/>
      <w:bookmarkEnd w:id="37"/>
    </w:p>
    <w:p w14:paraId="18C96D73" w14:textId="77777777" w:rsidR="00BD2633" w:rsidRDefault="00BD2633" w:rsidP="00BD2633">
      <w:r>
        <w:t>Delete buttons next to each reading and station</w:t>
      </w:r>
    </w:p>
    <w:p w14:paraId="02789DB0" w14:textId="77777777" w:rsidR="00BD2633" w:rsidRPr="00F819B8" w:rsidRDefault="00BD2633" w:rsidP="00BD2633"/>
    <w:p w14:paraId="6846124C" w14:textId="77777777" w:rsidR="00BD2633" w:rsidRDefault="00BD2633" w:rsidP="00BD2633">
      <w:pPr>
        <w:pStyle w:val="Heading3"/>
      </w:pPr>
      <w:bookmarkStart w:id="38" w:name="_Toc68892814"/>
      <w:bookmarkStart w:id="39" w:name="_Toc71879858"/>
      <w:r>
        <w:t>5. Deployed</w:t>
      </w:r>
      <w:bookmarkEnd w:id="38"/>
      <w:bookmarkEnd w:id="39"/>
    </w:p>
    <w:p w14:paraId="6338D1A4" w14:textId="77777777" w:rsidR="00BD2633" w:rsidRDefault="00BD2633" w:rsidP="00BD2633">
      <w:r>
        <w:t xml:space="preserve">Application deployed to a </w:t>
      </w:r>
      <w:r w:rsidRPr="0032048D">
        <w:rPr>
          <w:b/>
          <w:bCs/>
        </w:rPr>
        <w:t>cloud</w:t>
      </w:r>
      <w:r>
        <w:t xml:space="preserve"> service</w:t>
      </w:r>
    </w:p>
    <w:p w14:paraId="15CF5DDE" w14:textId="77777777" w:rsidR="00BD2633" w:rsidRDefault="00BD2633" w:rsidP="00BD2633"/>
    <w:p w14:paraId="4F50C698" w14:textId="77777777" w:rsidR="00BD2633" w:rsidRDefault="00BD2633" w:rsidP="00BD2633">
      <w:pPr>
        <w:pStyle w:val="Heading3"/>
      </w:pPr>
      <w:bookmarkStart w:id="40" w:name="_Toc68892815"/>
      <w:bookmarkStart w:id="41" w:name="_Toc71879859"/>
      <w:r>
        <w:t>6. Member Details</w:t>
      </w:r>
      <w:bookmarkEnd w:id="40"/>
      <w:bookmarkEnd w:id="41"/>
    </w:p>
    <w:p w14:paraId="68DF90DB" w14:textId="77777777" w:rsidR="00BD2633" w:rsidRPr="00F819B8" w:rsidRDefault="00BD2633" w:rsidP="00BD2633">
      <w:r>
        <w:t>Provide option to enable Member details to be edited</w:t>
      </w:r>
    </w:p>
    <w:p w14:paraId="63C50104" w14:textId="77777777" w:rsidR="00BD2633" w:rsidRDefault="00BD2633" w:rsidP="00BD2633">
      <w:pPr>
        <w:pBdr>
          <w:top w:val="nil"/>
          <w:left w:val="nil"/>
          <w:bottom w:val="nil"/>
          <w:right w:val="nil"/>
          <w:between w:val="nil"/>
          <w:bar w:val="nil"/>
        </w:pBdr>
      </w:pPr>
    </w:p>
    <w:p w14:paraId="17C4E008" w14:textId="77777777" w:rsidR="00BD2633" w:rsidRPr="00D435FD" w:rsidRDefault="00BD2633" w:rsidP="00BD2633">
      <w:pPr>
        <w:pStyle w:val="Heading2"/>
      </w:pPr>
      <w:bookmarkStart w:id="42" w:name="_Toc68892816"/>
      <w:bookmarkStart w:id="43" w:name="_Toc71879860"/>
      <w:r>
        <w:t>Submitting</w:t>
      </w:r>
      <w:bookmarkEnd w:id="42"/>
      <w:bookmarkEnd w:id="43"/>
    </w:p>
    <w:p w14:paraId="76D343C2" w14:textId="77777777" w:rsidR="00BD2633" w:rsidRPr="00277A95" w:rsidRDefault="00BD2633" w:rsidP="00BD2633">
      <w:pPr>
        <w:pBdr>
          <w:top w:val="nil"/>
          <w:left w:val="nil"/>
          <w:bottom w:val="nil"/>
          <w:right w:val="nil"/>
          <w:between w:val="nil"/>
          <w:bar w:val="nil"/>
        </w:pBdr>
      </w:pPr>
      <w:r>
        <w:t xml:space="preserve">As this is Release 3, </w:t>
      </w:r>
      <w:proofErr w:type="spellStart"/>
      <w:r>
        <w:t>WeatherTop</w:t>
      </w:r>
      <w:proofErr w:type="spellEnd"/>
      <w:r>
        <w:t xml:space="preserve"> Inc. expect the application to be deployed and the </w:t>
      </w:r>
      <w:proofErr w:type="spellStart"/>
      <w:r>
        <w:t>Github</w:t>
      </w:r>
      <w:proofErr w:type="spellEnd"/>
      <w:r>
        <w:t xml:space="preserve"> repo to be tagged, but also show a commit history.</w:t>
      </w:r>
    </w:p>
    <w:p w14:paraId="410456D3" w14:textId="1B209398" w:rsidR="004A44C8" w:rsidRDefault="004A44C8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 w:val="32"/>
          <w:szCs w:val="32"/>
        </w:rPr>
      </w:pPr>
    </w:p>
    <w:p w14:paraId="7D317DDD" w14:textId="183EEC85" w:rsidR="009B2CA2" w:rsidRDefault="009B2CA2" w:rsidP="009B2CA2">
      <w:pPr>
        <w:pStyle w:val="Heading1"/>
      </w:pPr>
      <w:bookmarkStart w:id="44" w:name="_Toc71879861"/>
      <w:r>
        <w:t>Appendix A</w:t>
      </w:r>
      <w:r w:rsidR="009C3EB0">
        <w:t>: Conversions/Codes/</w:t>
      </w:r>
      <w:proofErr w:type="spellStart"/>
      <w:r w:rsidR="009C3EB0">
        <w:t>Calulators</w:t>
      </w:r>
      <w:bookmarkEnd w:id="44"/>
      <w:proofErr w:type="spellEnd"/>
    </w:p>
    <w:p w14:paraId="1514B24A" w14:textId="77777777" w:rsidR="00B47C04" w:rsidRDefault="00B47C04" w:rsidP="009B2CA2">
      <w:pPr>
        <w:pStyle w:val="Heading2"/>
      </w:pPr>
    </w:p>
    <w:p w14:paraId="6EB69592" w14:textId="04CF058D" w:rsidR="009B2CA2" w:rsidRDefault="009B2CA2" w:rsidP="009B2CA2">
      <w:pPr>
        <w:pStyle w:val="Heading2"/>
      </w:pPr>
      <w:bookmarkStart w:id="45" w:name="_Toc71879862"/>
      <w:r>
        <w:t>(</w:t>
      </w:r>
      <w:proofErr w:type="spellStart"/>
      <w:r>
        <w:t>i</w:t>
      </w:r>
      <w:proofErr w:type="spellEnd"/>
      <w:r>
        <w:t xml:space="preserve">) Weather </w:t>
      </w:r>
      <w:r w:rsidRPr="00E47A3E">
        <w:t>Codes</w:t>
      </w:r>
      <w:bookmarkEnd w:id="45"/>
    </w:p>
    <w:tbl>
      <w:tblPr>
        <w:tblStyle w:val="GridTable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46"/>
        <w:gridCol w:w="2410"/>
      </w:tblGrid>
      <w:tr w:rsidR="009B2CA2" w:rsidRPr="0025497D" w14:paraId="7BF2B8FF" w14:textId="77777777" w:rsidTr="00343B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D94FFD7" w14:textId="77777777" w:rsidR="009B2CA2" w:rsidRPr="0025497D" w:rsidRDefault="009B2CA2" w:rsidP="00343B3E">
            <w:pPr>
              <w:pStyle w:val="TableStyle3"/>
              <w:jc w:val="center"/>
              <w:rPr>
                <w:color w:val="FFFFFF" w:themeColor="background1"/>
              </w:rPr>
            </w:pPr>
          </w:p>
        </w:tc>
        <w:tc>
          <w:tcPr>
            <w:tcW w:w="2410" w:type="dxa"/>
            <w:vAlign w:val="center"/>
          </w:tcPr>
          <w:p w14:paraId="0827DA6A" w14:textId="77777777" w:rsidR="009B2CA2" w:rsidRPr="0025497D" w:rsidRDefault="009B2CA2" w:rsidP="00343B3E">
            <w:pPr>
              <w:pStyle w:val="TableSty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9B2CA2" w:rsidRPr="0025497D" w14:paraId="7F431AB5" w14:textId="77777777" w:rsidTr="00343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AFFA16" w14:textId="2B7BF2CC" w:rsidR="009B2CA2" w:rsidRDefault="009B2CA2" w:rsidP="00343B3E">
            <w:pPr>
              <w:pStyle w:val="TableStyle3"/>
              <w:jc w:val="center"/>
            </w:pPr>
            <w:r>
              <w:t>1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5F19E3C0" w14:textId="77777777" w:rsidR="009B2CA2" w:rsidRDefault="009B2CA2" w:rsidP="00343B3E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</w:t>
            </w:r>
          </w:p>
        </w:tc>
      </w:tr>
      <w:tr w:rsidR="009B2CA2" w:rsidRPr="0025497D" w14:paraId="23FFBF93" w14:textId="77777777" w:rsidTr="00343B3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64896A" w14:textId="1E0DF163" w:rsidR="009B2CA2" w:rsidRDefault="009B2CA2" w:rsidP="00343B3E">
            <w:pPr>
              <w:pStyle w:val="TableStyle3"/>
              <w:jc w:val="center"/>
            </w:pPr>
            <w:r>
              <w:t>2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47F8847E" w14:textId="77777777" w:rsidR="009B2CA2" w:rsidRDefault="009B2CA2" w:rsidP="00343B3E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Partial clouds</w:t>
            </w:r>
          </w:p>
        </w:tc>
      </w:tr>
      <w:tr w:rsidR="009B2CA2" w:rsidRPr="0025497D" w14:paraId="24440CDC" w14:textId="77777777" w:rsidTr="00343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65302A" w14:textId="3D1A414F" w:rsidR="009B2CA2" w:rsidRDefault="009B2CA2" w:rsidP="00343B3E">
            <w:pPr>
              <w:pStyle w:val="TableStyle3"/>
              <w:jc w:val="center"/>
            </w:pPr>
            <w:r>
              <w:t>3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35F572DB" w14:textId="77777777" w:rsidR="009B2CA2" w:rsidRDefault="009B2CA2" w:rsidP="00343B3E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Cloudy</w:t>
            </w:r>
          </w:p>
        </w:tc>
      </w:tr>
      <w:tr w:rsidR="009B2CA2" w:rsidRPr="0025497D" w14:paraId="2F4F9F7A" w14:textId="77777777" w:rsidTr="00343B3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AE0A78" w14:textId="1AC67D91" w:rsidR="009B2CA2" w:rsidRDefault="009B2CA2" w:rsidP="00343B3E">
            <w:pPr>
              <w:pStyle w:val="TableStyle3"/>
              <w:jc w:val="center"/>
            </w:pPr>
            <w:r>
              <w:t>4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6CD4806C" w14:textId="77777777" w:rsidR="009B2CA2" w:rsidRDefault="009B2CA2" w:rsidP="00343B3E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 Showers</w:t>
            </w:r>
          </w:p>
        </w:tc>
      </w:tr>
      <w:tr w:rsidR="009B2CA2" w:rsidRPr="0025497D" w14:paraId="7B294160" w14:textId="77777777" w:rsidTr="00343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A5E90F" w14:textId="6845CB1A" w:rsidR="009B2CA2" w:rsidRDefault="009B2CA2" w:rsidP="00343B3E">
            <w:pPr>
              <w:pStyle w:val="TableStyle3"/>
              <w:jc w:val="center"/>
            </w:pPr>
            <w:r>
              <w:t>5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23EAA0D8" w14:textId="77777777" w:rsidR="009B2CA2" w:rsidRDefault="009B2CA2" w:rsidP="00343B3E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Heavy Showers</w:t>
            </w:r>
          </w:p>
        </w:tc>
      </w:tr>
      <w:tr w:rsidR="009B2CA2" w:rsidRPr="0025497D" w14:paraId="16DECF2D" w14:textId="77777777" w:rsidTr="00343B3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BE07F1" w14:textId="4AB63FB6" w:rsidR="009B2CA2" w:rsidRDefault="009B2CA2" w:rsidP="00343B3E">
            <w:pPr>
              <w:pStyle w:val="TableStyle3"/>
              <w:jc w:val="center"/>
            </w:pPr>
            <w:r>
              <w:t>6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2D43A35C" w14:textId="77777777" w:rsidR="009B2CA2" w:rsidRDefault="009B2CA2" w:rsidP="00343B3E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Rain</w:t>
            </w:r>
          </w:p>
        </w:tc>
      </w:tr>
      <w:tr w:rsidR="009B2CA2" w:rsidRPr="0025497D" w14:paraId="042678FA" w14:textId="77777777" w:rsidTr="00343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BEA126" w14:textId="2612CA7E" w:rsidR="009B2CA2" w:rsidRDefault="009B2CA2" w:rsidP="00343B3E">
            <w:pPr>
              <w:pStyle w:val="TableStyle3"/>
              <w:jc w:val="center"/>
            </w:pPr>
            <w:r>
              <w:t>7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38392AA9" w14:textId="77777777" w:rsidR="009B2CA2" w:rsidRDefault="009B2CA2" w:rsidP="00343B3E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Snow</w:t>
            </w:r>
          </w:p>
        </w:tc>
      </w:tr>
      <w:tr w:rsidR="009B2CA2" w:rsidRPr="0025497D" w14:paraId="1D090222" w14:textId="77777777" w:rsidTr="00343B3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2FBD1A8" w14:textId="24BD484E" w:rsidR="009B2CA2" w:rsidRDefault="009B2CA2" w:rsidP="00343B3E">
            <w:pPr>
              <w:pStyle w:val="TableStyle3"/>
              <w:jc w:val="center"/>
            </w:pPr>
            <w:r>
              <w:t>8</w:t>
            </w:r>
            <w:r w:rsidR="00DD2287">
              <w:t>00</w:t>
            </w:r>
          </w:p>
        </w:tc>
        <w:tc>
          <w:tcPr>
            <w:tcW w:w="2410" w:type="dxa"/>
            <w:vAlign w:val="center"/>
          </w:tcPr>
          <w:p w14:paraId="21A6F4C6" w14:textId="77777777" w:rsidR="009B2CA2" w:rsidRDefault="009B2CA2" w:rsidP="00343B3E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Thunder</w:t>
            </w:r>
          </w:p>
        </w:tc>
      </w:tr>
    </w:tbl>
    <w:p w14:paraId="7DA3A0A6" w14:textId="6B3F8BEC" w:rsidR="009B2CA2" w:rsidRPr="0025497D" w:rsidRDefault="00343B3E" w:rsidP="009B2CA2">
      <w:pPr>
        <w:pStyle w:val="TableStyle3"/>
        <w:jc w:val="center"/>
        <w:rPr>
          <w:b/>
          <w:bCs/>
        </w:rPr>
      </w:pPr>
      <w:r>
        <w:rPr>
          <w:b/>
          <w:bCs/>
        </w:rPr>
        <w:br w:type="textWrapping" w:clear="all"/>
      </w:r>
    </w:p>
    <w:p w14:paraId="0956F964" w14:textId="77777777" w:rsidR="009B2CA2" w:rsidRPr="0025497D" w:rsidRDefault="009B2CA2" w:rsidP="009B2CA2">
      <w:pPr>
        <w:pStyle w:val="TableStyle3"/>
        <w:jc w:val="center"/>
        <w:rPr>
          <w:b/>
          <w:bCs/>
        </w:rPr>
      </w:pPr>
    </w:p>
    <w:p w14:paraId="68AA392F" w14:textId="77777777" w:rsidR="009B2CA2" w:rsidRDefault="009B2CA2" w:rsidP="009B2CA2">
      <w:pPr>
        <w:pStyle w:val="Heading2"/>
      </w:pPr>
      <w:bookmarkStart w:id="46" w:name="_Toc71879863"/>
      <w:r>
        <w:t xml:space="preserve">(ii) Celsius to </w:t>
      </w:r>
      <w:r>
        <w:rPr>
          <w:lang w:val="de-DE"/>
        </w:rPr>
        <w:t>Fahrenheit</w:t>
      </w:r>
      <w:r>
        <w:t xml:space="preserve"> </w:t>
      </w:r>
      <w:r w:rsidRPr="00E47A3E">
        <w:t>Conversion</w:t>
      </w:r>
      <w:bookmarkEnd w:id="46"/>
    </w:p>
    <w:p w14:paraId="6560A154" w14:textId="77777777" w:rsidR="009B2CA2" w:rsidRPr="0069310B" w:rsidRDefault="009B2CA2" w:rsidP="009B2CA2"/>
    <w:p w14:paraId="471A0AE0" w14:textId="77777777" w:rsidR="009B2CA2" w:rsidRDefault="009B2CA2" w:rsidP="009B2CA2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pacing w:line="360" w:lineRule="auto"/>
        <w:rPr>
          <w:rFonts w:ascii="Times New Roman" w:eastAsia="Times New Roman" w:hAnsi="Times New Roman" w:cs="Times New Roman"/>
          <w:color w:val="222222"/>
          <w:sz w:val="51"/>
          <w:szCs w:val="51"/>
        </w:rPr>
      </w:pPr>
      <w:r>
        <w:rPr>
          <w:rFonts w:ascii="Times New Roman" w:hAnsi="Times New Roman"/>
          <w:i/>
          <w:iCs/>
          <w:color w:val="222222"/>
          <w:sz w:val="51"/>
          <w:szCs w:val="51"/>
        </w:rPr>
        <w:t>T</w:t>
      </w:r>
      <w:r>
        <w:rPr>
          <w:rFonts w:ascii="Times New Roman" w:hAnsi="Times New Roman"/>
          <w:color w:val="222222"/>
          <w:sz w:val="20"/>
          <w:szCs w:val="20"/>
          <w:vertAlign w:val="subscript"/>
        </w:rPr>
        <w:t>(</w:t>
      </w:r>
      <w:r>
        <w:rPr>
          <w:rFonts w:ascii="Times New Roman" w:hAnsi="Times New Roman"/>
          <w:color w:val="222222"/>
          <w:sz w:val="20"/>
          <w:szCs w:val="20"/>
          <w:vertAlign w:val="subscript"/>
          <w:lang w:val="it-IT"/>
        </w:rPr>
        <w:t>°</w:t>
      </w:r>
      <w:r>
        <w:rPr>
          <w:rFonts w:ascii="Times New Roman" w:hAnsi="Times New Roman"/>
          <w:color w:val="222222"/>
          <w:sz w:val="20"/>
          <w:szCs w:val="20"/>
          <w:vertAlign w:val="subscript"/>
        </w:rPr>
        <w:t>F)</w:t>
      </w:r>
      <w:r>
        <w:rPr>
          <w:rFonts w:ascii="Times New Roman" w:hAnsi="Times New Roman"/>
          <w:color w:val="222222"/>
          <w:sz w:val="51"/>
          <w:szCs w:val="51"/>
        </w:rPr>
        <w:t> = </w:t>
      </w:r>
      <w:r>
        <w:rPr>
          <w:rFonts w:ascii="Times New Roman" w:hAnsi="Times New Roman"/>
          <w:i/>
          <w:iCs/>
          <w:color w:val="222222"/>
          <w:sz w:val="51"/>
          <w:szCs w:val="51"/>
        </w:rPr>
        <w:t>T</w:t>
      </w:r>
      <w:r>
        <w:rPr>
          <w:rFonts w:ascii="Times New Roman" w:hAnsi="Times New Roman"/>
          <w:color w:val="222222"/>
          <w:sz w:val="20"/>
          <w:szCs w:val="20"/>
          <w:vertAlign w:val="subscript"/>
        </w:rPr>
        <w:t>(</w:t>
      </w:r>
      <w:r>
        <w:rPr>
          <w:rFonts w:ascii="Times New Roman" w:hAnsi="Times New Roman"/>
          <w:color w:val="222222"/>
          <w:sz w:val="20"/>
          <w:szCs w:val="20"/>
          <w:vertAlign w:val="subscript"/>
          <w:lang w:val="it-IT"/>
        </w:rPr>
        <w:t>°</w:t>
      </w:r>
      <w:r>
        <w:rPr>
          <w:rFonts w:ascii="Times New Roman" w:hAnsi="Times New Roman"/>
          <w:color w:val="222222"/>
          <w:sz w:val="20"/>
          <w:szCs w:val="20"/>
          <w:vertAlign w:val="subscript"/>
        </w:rPr>
        <w:t>C)</w:t>
      </w:r>
      <w:r>
        <w:rPr>
          <w:rFonts w:ascii="Times New Roman" w:hAnsi="Times New Roman"/>
          <w:color w:val="222222"/>
          <w:sz w:val="51"/>
          <w:szCs w:val="51"/>
        </w:rPr>
        <w:t> × 9/5 + 32</w:t>
      </w:r>
    </w:p>
    <w:p w14:paraId="4D201AC7" w14:textId="77777777" w:rsidR="009B2CA2" w:rsidRDefault="009B2CA2" w:rsidP="009B2CA2">
      <w:pPr>
        <w:pStyle w:val="Default"/>
        <w:spacing w:line="360" w:lineRule="auto"/>
        <w:rPr>
          <w:rFonts w:ascii="Times New Roman" w:eastAsia="Times New Roman" w:hAnsi="Times New Roman" w:cs="Times New Roman"/>
          <w:color w:val="222222"/>
          <w:sz w:val="49"/>
          <w:szCs w:val="49"/>
        </w:rPr>
      </w:pPr>
    </w:p>
    <w:p w14:paraId="63B0113E" w14:textId="77777777" w:rsidR="009B2CA2" w:rsidRDefault="009B2CA2" w:rsidP="009B2CA2">
      <w:pPr>
        <w:pStyle w:val="Heading2"/>
      </w:pPr>
      <w:bookmarkStart w:id="47" w:name="_Toc71879864"/>
      <w:r>
        <w:t xml:space="preserve">(iii) </w:t>
      </w:r>
      <w:proofErr w:type="spellStart"/>
      <w:r>
        <w:t>kM</w:t>
      </w:r>
      <w:proofErr w:type="spellEnd"/>
      <w:r>
        <w:t>/hr to Beaufort Conversion</w:t>
      </w:r>
      <w:bookmarkEnd w:id="4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06"/>
        <w:gridCol w:w="1966"/>
        <w:gridCol w:w="1559"/>
      </w:tblGrid>
      <w:tr w:rsidR="009B2CA2" w14:paraId="706EC2DB" w14:textId="77777777" w:rsidTr="000F6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4926644" w14:textId="77777777" w:rsidR="009B2CA2" w:rsidRPr="0025497D" w:rsidRDefault="009B2CA2" w:rsidP="000F6921">
            <w:pPr>
              <w:pStyle w:val="TableStyle3"/>
              <w:jc w:val="center"/>
              <w:rPr>
                <w:color w:val="FFFFFF" w:themeColor="background1"/>
              </w:rPr>
            </w:pPr>
            <w:r w:rsidRPr="0025497D">
              <w:rPr>
                <w:color w:val="FFFFFF" w:themeColor="background1"/>
              </w:rPr>
              <w:t>Beaufort</w:t>
            </w:r>
          </w:p>
        </w:tc>
        <w:tc>
          <w:tcPr>
            <w:tcW w:w="1966" w:type="dxa"/>
            <w:vAlign w:val="center"/>
          </w:tcPr>
          <w:p w14:paraId="2F6A2A60" w14:textId="77777777" w:rsidR="009B2CA2" w:rsidRPr="0025497D" w:rsidRDefault="009B2CA2" w:rsidP="000F6921">
            <w:pPr>
              <w:pStyle w:val="TableSty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5497D">
              <w:rPr>
                <w:color w:val="FFFFFF" w:themeColor="background1"/>
              </w:rPr>
              <w:t>Beaufort Label</w:t>
            </w:r>
          </w:p>
        </w:tc>
        <w:tc>
          <w:tcPr>
            <w:tcW w:w="1559" w:type="dxa"/>
            <w:vAlign w:val="center"/>
          </w:tcPr>
          <w:p w14:paraId="16E87F77" w14:textId="77777777" w:rsidR="009B2CA2" w:rsidRPr="0025497D" w:rsidRDefault="009B2CA2" w:rsidP="000F6921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5497D">
              <w:rPr>
                <w:color w:val="FFFFFF" w:themeColor="background1"/>
              </w:rPr>
              <w:t>Km/h</w:t>
            </w:r>
          </w:p>
        </w:tc>
      </w:tr>
      <w:tr w:rsidR="009B2CA2" w14:paraId="294EAF61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364876" w14:textId="77777777" w:rsidR="009B2CA2" w:rsidRDefault="009B2CA2" w:rsidP="000F6921">
            <w:pPr>
              <w:pStyle w:val="TableStyle3"/>
              <w:jc w:val="center"/>
            </w:pPr>
            <w:r>
              <w:t>0</w:t>
            </w:r>
          </w:p>
        </w:tc>
        <w:tc>
          <w:tcPr>
            <w:tcW w:w="1966" w:type="dxa"/>
            <w:vAlign w:val="center"/>
          </w:tcPr>
          <w:p w14:paraId="1186CF48" w14:textId="77777777" w:rsidR="009B2CA2" w:rsidRDefault="009B2CA2" w:rsidP="000F692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Calm</w:t>
            </w:r>
          </w:p>
        </w:tc>
        <w:tc>
          <w:tcPr>
            <w:tcW w:w="1559" w:type="dxa"/>
            <w:vAlign w:val="center"/>
          </w:tcPr>
          <w:p w14:paraId="7BCAACA8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B2CA2" w14:paraId="07F4E925" w14:textId="77777777" w:rsidTr="000F692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AAE9F0" w14:textId="77777777" w:rsidR="009B2CA2" w:rsidRDefault="009B2CA2" w:rsidP="000F6921">
            <w:pPr>
              <w:pStyle w:val="TableStyle3"/>
              <w:jc w:val="center"/>
            </w:pPr>
            <w:r>
              <w:t>1</w:t>
            </w:r>
          </w:p>
        </w:tc>
        <w:tc>
          <w:tcPr>
            <w:tcW w:w="1966" w:type="dxa"/>
            <w:vAlign w:val="center"/>
          </w:tcPr>
          <w:p w14:paraId="19DD83E4" w14:textId="77777777" w:rsidR="009B2CA2" w:rsidRDefault="009B2CA2" w:rsidP="000F692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 Air</w:t>
            </w:r>
          </w:p>
        </w:tc>
        <w:tc>
          <w:tcPr>
            <w:tcW w:w="1559" w:type="dxa"/>
            <w:vAlign w:val="center"/>
          </w:tcPr>
          <w:p w14:paraId="6219844A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1-5</w:t>
            </w:r>
          </w:p>
        </w:tc>
      </w:tr>
      <w:tr w:rsidR="009B2CA2" w14:paraId="79FB1B80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A0F73F" w14:textId="77777777" w:rsidR="009B2CA2" w:rsidRDefault="009B2CA2" w:rsidP="000F6921">
            <w:pPr>
              <w:pStyle w:val="TableStyle3"/>
              <w:jc w:val="center"/>
            </w:pPr>
            <w:r>
              <w:t>2</w:t>
            </w:r>
          </w:p>
        </w:tc>
        <w:tc>
          <w:tcPr>
            <w:tcW w:w="1966" w:type="dxa"/>
            <w:vAlign w:val="center"/>
          </w:tcPr>
          <w:p w14:paraId="0F3A1EAE" w14:textId="77777777" w:rsidR="009B2CA2" w:rsidRDefault="009B2CA2" w:rsidP="000F692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Light Breeze</w:t>
            </w:r>
          </w:p>
        </w:tc>
        <w:tc>
          <w:tcPr>
            <w:tcW w:w="1559" w:type="dxa"/>
            <w:vAlign w:val="center"/>
          </w:tcPr>
          <w:p w14:paraId="43B7B72D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6-11</w:t>
            </w:r>
          </w:p>
        </w:tc>
      </w:tr>
      <w:tr w:rsidR="009B2CA2" w14:paraId="070B14BD" w14:textId="77777777" w:rsidTr="000F692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5AFBC1" w14:textId="77777777" w:rsidR="009B2CA2" w:rsidRDefault="009B2CA2" w:rsidP="000F6921">
            <w:pPr>
              <w:pStyle w:val="TableStyle3"/>
              <w:jc w:val="center"/>
            </w:pPr>
            <w:r>
              <w:t>3</w:t>
            </w:r>
          </w:p>
        </w:tc>
        <w:tc>
          <w:tcPr>
            <w:tcW w:w="1966" w:type="dxa"/>
            <w:vAlign w:val="center"/>
          </w:tcPr>
          <w:p w14:paraId="0A78F781" w14:textId="77777777" w:rsidR="009B2CA2" w:rsidRDefault="009B2CA2" w:rsidP="000F692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Gentle Breeze</w:t>
            </w:r>
          </w:p>
        </w:tc>
        <w:tc>
          <w:tcPr>
            <w:tcW w:w="1559" w:type="dxa"/>
            <w:vAlign w:val="center"/>
          </w:tcPr>
          <w:p w14:paraId="5DBBC1EA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12-19</w:t>
            </w:r>
          </w:p>
        </w:tc>
      </w:tr>
      <w:tr w:rsidR="009B2CA2" w14:paraId="042EB954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274B42" w14:textId="77777777" w:rsidR="009B2CA2" w:rsidRDefault="009B2CA2" w:rsidP="000F6921">
            <w:pPr>
              <w:pStyle w:val="TableStyle3"/>
              <w:jc w:val="center"/>
            </w:pPr>
            <w:r>
              <w:t>4</w:t>
            </w:r>
          </w:p>
        </w:tc>
        <w:tc>
          <w:tcPr>
            <w:tcW w:w="1966" w:type="dxa"/>
            <w:vAlign w:val="center"/>
          </w:tcPr>
          <w:p w14:paraId="317F1073" w14:textId="77777777" w:rsidR="009B2CA2" w:rsidRDefault="009B2CA2" w:rsidP="000F692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Moderate Breeze</w:t>
            </w:r>
          </w:p>
        </w:tc>
        <w:tc>
          <w:tcPr>
            <w:tcW w:w="1559" w:type="dxa"/>
            <w:vAlign w:val="center"/>
          </w:tcPr>
          <w:p w14:paraId="72A6CDB6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20-28</w:t>
            </w:r>
          </w:p>
        </w:tc>
      </w:tr>
      <w:tr w:rsidR="009B2CA2" w14:paraId="0DC18154" w14:textId="77777777" w:rsidTr="000F692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F8888E3" w14:textId="77777777" w:rsidR="009B2CA2" w:rsidRDefault="009B2CA2" w:rsidP="000F6921">
            <w:pPr>
              <w:pStyle w:val="TableStyle3"/>
              <w:jc w:val="center"/>
            </w:pPr>
            <w:r>
              <w:t>5</w:t>
            </w:r>
          </w:p>
        </w:tc>
        <w:tc>
          <w:tcPr>
            <w:tcW w:w="1966" w:type="dxa"/>
            <w:vAlign w:val="center"/>
          </w:tcPr>
          <w:p w14:paraId="03F816E1" w14:textId="77777777" w:rsidR="009B2CA2" w:rsidRDefault="009B2CA2" w:rsidP="000F692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Fresh Breeze</w:t>
            </w:r>
          </w:p>
        </w:tc>
        <w:tc>
          <w:tcPr>
            <w:tcW w:w="1559" w:type="dxa"/>
            <w:vAlign w:val="center"/>
          </w:tcPr>
          <w:p w14:paraId="5F9261DF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29-38</w:t>
            </w:r>
          </w:p>
        </w:tc>
      </w:tr>
      <w:tr w:rsidR="009B2CA2" w14:paraId="20682418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38B3AC6" w14:textId="77777777" w:rsidR="009B2CA2" w:rsidRDefault="009B2CA2" w:rsidP="000F6921">
            <w:pPr>
              <w:pStyle w:val="TableStyle3"/>
              <w:jc w:val="center"/>
            </w:pPr>
            <w:r>
              <w:t>6</w:t>
            </w:r>
          </w:p>
        </w:tc>
        <w:tc>
          <w:tcPr>
            <w:tcW w:w="1966" w:type="dxa"/>
            <w:vAlign w:val="center"/>
          </w:tcPr>
          <w:p w14:paraId="1F5A8DCE" w14:textId="77777777" w:rsidR="009B2CA2" w:rsidRDefault="009B2CA2" w:rsidP="000F692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strong Breeze</w:t>
            </w:r>
          </w:p>
        </w:tc>
        <w:tc>
          <w:tcPr>
            <w:tcW w:w="1559" w:type="dxa"/>
            <w:vAlign w:val="center"/>
          </w:tcPr>
          <w:p w14:paraId="6FFEE370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39-49</w:t>
            </w:r>
          </w:p>
        </w:tc>
      </w:tr>
      <w:tr w:rsidR="009B2CA2" w14:paraId="3A8D15F1" w14:textId="77777777" w:rsidTr="000F692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3D6F7B" w14:textId="77777777" w:rsidR="009B2CA2" w:rsidRDefault="009B2CA2" w:rsidP="000F6921">
            <w:pPr>
              <w:pStyle w:val="TableStyle3"/>
              <w:jc w:val="center"/>
            </w:pPr>
            <w:r>
              <w:t>7</w:t>
            </w:r>
          </w:p>
        </w:tc>
        <w:tc>
          <w:tcPr>
            <w:tcW w:w="1966" w:type="dxa"/>
            <w:vAlign w:val="center"/>
          </w:tcPr>
          <w:p w14:paraId="0DEA9575" w14:textId="77777777" w:rsidR="009B2CA2" w:rsidRDefault="009B2CA2" w:rsidP="000F692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Near Gale</w:t>
            </w:r>
          </w:p>
        </w:tc>
        <w:tc>
          <w:tcPr>
            <w:tcW w:w="1559" w:type="dxa"/>
            <w:vAlign w:val="center"/>
          </w:tcPr>
          <w:p w14:paraId="7B745FD3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50-61</w:t>
            </w:r>
          </w:p>
        </w:tc>
      </w:tr>
      <w:tr w:rsidR="009B2CA2" w14:paraId="49264BD2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8F94CB" w14:textId="77777777" w:rsidR="009B2CA2" w:rsidRDefault="009B2CA2" w:rsidP="000F6921">
            <w:pPr>
              <w:pStyle w:val="TableStyle3"/>
              <w:jc w:val="center"/>
            </w:pPr>
            <w:r>
              <w:t>8</w:t>
            </w:r>
          </w:p>
        </w:tc>
        <w:tc>
          <w:tcPr>
            <w:tcW w:w="1966" w:type="dxa"/>
            <w:vAlign w:val="center"/>
          </w:tcPr>
          <w:p w14:paraId="0C4C0C36" w14:textId="77777777" w:rsidR="009B2CA2" w:rsidRDefault="009B2CA2" w:rsidP="000F692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Gale</w:t>
            </w:r>
          </w:p>
        </w:tc>
        <w:tc>
          <w:tcPr>
            <w:tcW w:w="1559" w:type="dxa"/>
            <w:vAlign w:val="center"/>
          </w:tcPr>
          <w:p w14:paraId="5C7D2CA3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62-74</w:t>
            </w:r>
          </w:p>
        </w:tc>
      </w:tr>
      <w:tr w:rsidR="009B2CA2" w14:paraId="7DCE1D4C" w14:textId="77777777" w:rsidTr="000F692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D3792A0" w14:textId="77777777" w:rsidR="009B2CA2" w:rsidRDefault="009B2CA2" w:rsidP="000F6921">
            <w:pPr>
              <w:pStyle w:val="TableStyle3"/>
              <w:jc w:val="center"/>
            </w:pPr>
            <w:r>
              <w:t>9</w:t>
            </w:r>
          </w:p>
        </w:tc>
        <w:tc>
          <w:tcPr>
            <w:tcW w:w="1966" w:type="dxa"/>
            <w:vAlign w:val="center"/>
          </w:tcPr>
          <w:p w14:paraId="3800EE13" w14:textId="77777777" w:rsidR="009B2CA2" w:rsidRDefault="009B2CA2" w:rsidP="000F692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Severe Gale</w:t>
            </w:r>
          </w:p>
        </w:tc>
        <w:tc>
          <w:tcPr>
            <w:tcW w:w="1559" w:type="dxa"/>
            <w:vAlign w:val="center"/>
          </w:tcPr>
          <w:p w14:paraId="16BA229A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75-88</w:t>
            </w:r>
          </w:p>
        </w:tc>
      </w:tr>
      <w:tr w:rsidR="009B2CA2" w14:paraId="4A483077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46E504" w14:textId="77777777" w:rsidR="009B2CA2" w:rsidRDefault="009B2CA2" w:rsidP="000F6921">
            <w:pPr>
              <w:pStyle w:val="TableStyle3"/>
              <w:jc w:val="center"/>
            </w:pPr>
            <w:r>
              <w:t>10</w:t>
            </w:r>
          </w:p>
        </w:tc>
        <w:tc>
          <w:tcPr>
            <w:tcW w:w="1966" w:type="dxa"/>
            <w:vAlign w:val="center"/>
          </w:tcPr>
          <w:p w14:paraId="25CCC6C3" w14:textId="77777777" w:rsidR="009B2CA2" w:rsidRDefault="009B2CA2" w:rsidP="000F692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Strong storm</w:t>
            </w:r>
          </w:p>
        </w:tc>
        <w:tc>
          <w:tcPr>
            <w:tcW w:w="1559" w:type="dxa"/>
            <w:vAlign w:val="center"/>
          </w:tcPr>
          <w:p w14:paraId="3BF1E76E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89-102</w:t>
            </w:r>
          </w:p>
        </w:tc>
      </w:tr>
      <w:tr w:rsidR="009B2CA2" w14:paraId="6A8C4AC5" w14:textId="77777777" w:rsidTr="000F692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E782656" w14:textId="77777777" w:rsidR="009B2CA2" w:rsidRDefault="009B2CA2" w:rsidP="000F6921">
            <w:pPr>
              <w:pStyle w:val="TableStyle3"/>
              <w:jc w:val="center"/>
            </w:pPr>
            <w:r>
              <w:t>11</w:t>
            </w:r>
          </w:p>
        </w:tc>
        <w:tc>
          <w:tcPr>
            <w:tcW w:w="1966" w:type="dxa"/>
            <w:vAlign w:val="center"/>
          </w:tcPr>
          <w:p w14:paraId="72639AAA" w14:textId="77777777" w:rsidR="009B2CA2" w:rsidRDefault="009B2CA2" w:rsidP="000F692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Violent Storm</w:t>
            </w:r>
          </w:p>
        </w:tc>
        <w:tc>
          <w:tcPr>
            <w:tcW w:w="1559" w:type="dxa"/>
            <w:vAlign w:val="center"/>
          </w:tcPr>
          <w:p w14:paraId="72315B66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103-117</w:t>
            </w:r>
          </w:p>
        </w:tc>
      </w:tr>
    </w:tbl>
    <w:p w14:paraId="231D4501" w14:textId="77777777" w:rsidR="009B2CA2" w:rsidRDefault="009B2CA2" w:rsidP="009B2CA2">
      <w:pPr>
        <w:pStyle w:val="Body2"/>
        <w:spacing w:line="360" w:lineRule="auto"/>
      </w:pPr>
    </w:p>
    <w:p w14:paraId="34ECFE3F" w14:textId="77777777" w:rsidR="009B2CA2" w:rsidRDefault="009B2CA2" w:rsidP="009B2CA2">
      <w:pPr>
        <w:pStyle w:val="Body2"/>
        <w:spacing w:line="360" w:lineRule="auto"/>
      </w:pPr>
    </w:p>
    <w:p w14:paraId="02E28A49" w14:textId="77777777" w:rsidR="009B2CA2" w:rsidRDefault="009B2CA2" w:rsidP="009B2CA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r>
        <w:br w:type="page"/>
      </w:r>
    </w:p>
    <w:p w14:paraId="0EE6BAB3" w14:textId="7E09DCF6" w:rsidR="009B2CA2" w:rsidRDefault="009B2CA2" w:rsidP="009B2CA2">
      <w:pPr>
        <w:pStyle w:val="Heading2"/>
        <w:rPr>
          <w:shd w:val="clear" w:color="auto" w:fill="FFFFFF"/>
        </w:rPr>
      </w:pPr>
      <w:bookmarkStart w:id="48" w:name="_Toc71879865"/>
      <w:r>
        <w:rPr>
          <w:shd w:val="clear" w:color="auto" w:fill="FFFFFF"/>
        </w:rPr>
        <w:lastRenderedPageBreak/>
        <w:t>(</w:t>
      </w:r>
      <w:r w:rsidR="0005710D">
        <w:rPr>
          <w:shd w:val="clear" w:color="auto" w:fill="FFFFFF"/>
        </w:rPr>
        <w:t>i</w:t>
      </w:r>
      <w:r>
        <w:rPr>
          <w:shd w:val="clear" w:color="auto" w:fill="FFFFFF"/>
        </w:rPr>
        <w:t>v) Wind Direction Compass</w:t>
      </w:r>
      <w:bookmarkEnd w:id="48"/>
    </w:p>
    <w:p w14:paraId="4495283D" w14:textId="77777777" w:rsidR="009B2CA2" w:rsidRPr="0069310B" w:rsidRDefault="009B2CA2" w:rsidP="009B2CA2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966"/>
        <w:gridCol w:w="2707"/>
      </w:tblGrid>
      <w:tr w:rsidR="009B2CA2" w14:paraId="1B2848B4" w14:textId="77777777" w:rsidTr="000F6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358361" w14:textId="77777777" w:rsidR="009B2CA2" w:rsidRPr="001D2286" w:rsidRDefault="009B2CA2" w:rsidP="000F6921">
            <w:pPr>
              <w:pStyle w:val="TableStyle3"/>
              <w:jc w:val="center"/>
              <w:rPr>
                <w:color w:val="FFFFFF" w:themeColor="background1"/>
              </w:rPr>
            </w:pPr>
            <w:r w:rsidRPr="001D2286">
              <w:rPr>
                <w:color w:val="FFFFFF" w:themeColor="background1"/>
              </w:rPr>
              <w:t>Compass Direction</w:t>
            </w:r>
          </w:p>
        </w:tc>
        <w:tc>
          <w:tcPr>
            <w:tcW w:w="2707" w:type="dxa"/>
            <w:vAlign w:val="center"/>
          </w:tcPr>
          <w:p w14:paraId="04FDE434" w14:textId="77777777" w:rsidR="009B2CA2" w:rsidRPr="001D2286" w:rsidRDefault="009B2CA2" w:rsidP="000F6921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D2286">
              <w:rPr>
                <w:color w:val="FFFFFF" w:themeColor="background1"/>
              </w:rPr>
              <w:t>Degree Range</w:t>
            </w:r>
          </w:p>
        </w:tc>
      </w:tr>
      <w:tr w:rsidR="009B2CA2" w14:paraId="0055DD49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79E280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N</w:t>
            </w:r>
          </w:p>
        </w:tc>
        <w:tc>
          <w:tcPr>
            <w:tcW w:w="2707" w:type="dxa"/>
            <w:vAlign w:val="center"/>
          </w:tcPr>
          <w:p w14:paraId="25F342C9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348.75 - 11.25</w:t>
            </w:r>
          </w:p>
        </w:tc>
      </w:tr>
      <w:tr w:rsidR="009B2CA2" w14:paraId="4310ADF6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16D8D6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NNE</w:t>
            </w:r>
          </w:p>
        </w:tc>
        <w:tc>
          <w:tcPr>
            <w:tcW w:w="2707" w:type="dxa"/>
            <w:vAlign w:val="center"/>
          </w:tcPr>
          <w:p w14:paraId="7C898718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11.25 - 33.75</w:t>
            </w:r>
          </w:p>
        </w:tc>
      </w:tr>
      <w:tr w:rsidR="009B2CA2" w14:paraId="794D3445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EE9526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NE</w:t>
            </w:r>
          </w:p>
        </w:tc>
        <w:tc>
          <w:tcPr>
            <w:tcW w:w="2707" w:type="dxa"/>
            <w:vAlign w:val="center"/>
          </w:tcPr>
          <w:p w14:paraId="68DCCA63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33.75 - 56.25</w:t>
            </w:r>
          </w:p>
        </w:tc>
      </w:tr>
      <w:tr w:rsidR="009B2CA2" w14:paraId="2C8761A4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1DB2205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ENE</w:t>
            </w:r>
          </w:p>
        </w:tc>
        <w:tc>
          <w:tcPr>
            <w:tcW w:w="2707" w:type="dxa"/>
            <w:vAlign w:val="center"/>
          </w:tcPr>
          <w:p w14:paraId="6EB4E378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56.25 - 78.75</w:t>
            </w:r>
          </w:p>
        </w:tc>
      </w:tr>
      <w:tr w:rsidR="009B2CA2" w14:paraId="1DEEEEEF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B98B8C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E</w:t>
            </w:r>
          </w:p>
        </w:tc>
        <w:tc>
          <w:tcPr>
            <w:tcW w:w="2707" w:type="dxa"/>
            <w:vAlign w:val="center"/>
          </w:tcPr>
          <w:p w14:paraId="492B51D3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78.75 - 101.25</w:t>
            </w:r>
          </w:p>
        </w:tc>
      </w:tr>
      <w:tr w:rsidR="009B2CA2" w14:paraId="3D8BA0AF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511426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ESE</w:t>
            </w:r>
          </w:p>
        </w:tc>
        <w:tc>
          <w:tcPr>
            <w:tcW w:w="2707" w:type="dxa"/>
            <w:vAlign w:val="center"/>
          </w:tcPr>
          <w:p w14:paraId="2B7EE107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101.25 - 123.75</w:t>
            </w:r>
          </w:p>
        </w:tc>
      </w:tr>
      <w:tr w:rsidR="009B2CA2" w14:paraId="6C96B536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A03CEE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SE</w:t>
            </w:r>
          </w:p>
        </w:tc>
        <w:tc>
          <w:tcPr>
            <w:tcW w:w="2707" w:type="dxa"/>
            <w:vAlign w:val="center"/>
          </w:tcPr>
          <w:p w14:paraId="0E4E4AC2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123.75 - 146.25</w:t>
            </w:r>
          </w:p>
        </w:tc>
      </w:tr>
      <w:tr w:rsidR="009B2CA2" w14:paraId="4E377733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CB2D66B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SSE</w:t>
            </w:r>
          </w:p>
        </w:tc>
        <w:tc>
          <w:tcPr>
            <w:tcW w:w="2707" w:type="dxa"/>
            <w:vAlign w:val="center"/>
          </w:tcPr>
          <w:p w14:paraId="23D8C62D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146.25 - 168.75</w:t>
            </w:r>
          </w:p>
        </w:tc>
      </w:tr>
      <w:tr w:rsidR="009B2CA2" w14:paraId="0409B1FD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E4CAFA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S</w:t>
            </w:r>
          </w:p>
        </w:tc>
        <w:tc>
          <w:tcPr>
            <w:tcW w:w="2707" w:type="dxa"/>
            <w:vAlign w:val="center"/>
          </w:tcPr>
          <w:p w14:paraId="244B9E6E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168.75 - 191.25</w:t>
            </w:r>
          </w:p>
        </w:tc>
      </w:tr>
      <w:tr w:rsidR="009B2CA2" w14:paraId="3B00040B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FDEA17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SSW</w:t>
            </w:r>
          </w:p>
        </w:tc>
        <w:tc>
          <w:tcPr>
            <w:tcW w:w="2707" w:type="dxa"/>
            <w:vAlign w:val="center"/>
          </w:tcPr>
          <w:p w14:paraId="620A2A27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191.25 - 213.75</w:t>
            </w:r>
          </w:p>
        </w:tc>
      </w:tr>
      <w:tr w:rsidR="009B2CA2" w14:paraId="29B09777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A7FDBB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SW</w:t>
            </w:r>
          </w:p>
        </w:tc>
        <w:tc>
          <w:tcPr>
            <w:tcW w:w="2707" w:type="dxa"/>
            <w:vAlign w:val="center"/>
          </w:tcPr>
          <w:p w14:paraId="69BD9957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213.75 - 236.25</w:t>
            </w:r>
          </w:p>
        </w:tc>
      </w:tr>
      <w:tr w:rsidR="009B2CA2" w14:paraId="781859D8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AF898B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WSW</w:t>
            </w:r>
          </w:p>
        </w:tc>
        <w:tc>
          <w:tcPr>
            <w:tcW w:w="2707" w:type="dxa"/>
            <w:vAlign w:val="center"/>
          </w:tcPr>
          <w:p w14:paraId="473C871E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236.25 - 258.75</w:t>
            </w:r>
          </w:p>
        </w:tc>
      </w:tr>
      <w:tr w:rsidR="009B2CA2" w14:paraId="1A063B45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3BAC67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W</w:t>
            </w:r>
          </w:p>
        </w:tc>
        <w:tc>
          <w:tcPr>
            <w:tcW w:w="2707" w:type="dxa"/>
            <w:vAlign w:val="center"/>
          </w:tcPr>
          <w:p w14:paraId="6151CBD9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258.75 - 281.25</w:t>
            </w:r>
          </w:p>
        </w:tc>
      </w:tr>
      <w:tr w:rsidR="009B2CA2" w14:paraId="3AFDF00E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1C8E12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WNW</w:t>
            </w:r>
          </w:p>
        </w:tc>
        <w:tc>
          <w:tcPr>
            <w:tcW w:w="2707" w:type="dxa"/>
            <w:vAlign w:val="center"/>
          </w:tcPr>
          <w:p w14:paraId="6E8337BB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281.25 - 303.75</w:t>
            </w:r>
          </w:p>
        </w:tc>
      </w:tr>
      <w:tr w:rsidR="009B2CA2" w14:paraId="002E94F3" w14:textId="77777777" w:rsidTr="000F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AEF0AF3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NW</w:t>
            </w:r>
          </w:p>
        </w:tc>
        <w:tc>
          <w:tcPr>
            <w:tcW w:w="2707" w:type="dxa"/>
            <w:vAlign w:val="center"/>
          </w:tcPr>
          <w:p w14:paraId="7F83D926" w14:textId="77777777" w:rsidR="009B2CA2" w:rsidRDefault="009B2CA2" w:rsidP="000F692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303.75 - 326.25</w:t>
            </w:r>
          </w:p>
        </w:tc>
      </w:tr>
      <w:tr w:rsidR="009B2CA2" w14:paraId="62EE2C9C" w14:textId="77777777" w:rsidTr="000F692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614D16C" w14:textId="77777777" w:rsidR="009B2CA2" w:rsidRPr="001D2286" w:rsidRDefault="009B2CA2" w:rsidP="000F6921">
            <w:pPr>
              <w:pStyle w:val="TableStyle3"/>
              <w:jc w:val="center"/>
            </w:pPr>
            <w:r w:rsidRPr="001D2286">
              <w:t>NNW</w:t>
            </w:r>
          </w:p>
        </w:tc>
        <w:tc>
          <w:tcPr>
            <w:tcW w:w="2707" w:type="dxa"/>
            <w:vAlign w:val="center"/>
          </w:tcPr>
          <w:p w14:paraId="37B2D6FB" w14:textId="77777777" w:rsidR="009B2CA2" w:rsidRDefault="009B2CA2" w:rsidP="000F692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326.25 - 348.75</w:t>
            </w:r>
          </w:p>
        </w:tc>
      </w:tr>
    </w:tbl>
    <w:p w14:paraId="331C6654" w14:textId="77777777" w:rsidR="009B2CA2" w:rsidRDefault="009B2CA2" w:rsidP="00F841FF">
      <w:pPr>
        <w:pStyle w:val="Heading1"/>
        <w:rPr>
          <w:shd w:val="clear" w:color="auto" w:fill="FFFFFF"/>
        </w:rPr>
      </w:pPr>
    </w:p>
    <w:p w14:paraId="7C114368" w14:textId="77777777" w:rsidR="0005710D" w:rsidRDefault="0005710D" w:rsidP="0005710D">
      <w:pPr>
        <w:pStyle w:val="Heading2"/>
      </w:pPr>
      <w:bookmarkStart w:id="49" w:name="_Toc71879866"/>
      <w:r>
        <w:t>(v) Wind Chill Calculator</w:t>
      </w:r>
      <w:bookmarkEnd w:id="49"/>
    </w:p>
    <w:p w14:paraId="3D53E7D0" w14:textId="77777777" w:rsidR="0005710D" w:rsidRDefault="0005710D" w:rsidP="0005710D">
      <w:pPr>
        <w:pStyle w:val="Body"/>
        <w:spacing w:line="360" w:lineRule="auto"/>
        <w:ind w:firstLine="0"/>
      </w:pPr>
    </w:p>
    <w:p w14:paraId="56F0FA4A" w14:textId="77777777" w:rsidR="0005710D" w:rsidRDefault="0005710D" w:rsidP="0005710D">
      <w:pPr>
        <w:pStyle w:val="Body"/>
        <w:spacing w:line="360" w:lineRule="auto"/>
        <w:ind w:firstLine="0"/>
      </w:pPr>
      <w:r>
        <w:t xml:space="preserve">Wind chill = 13.12 + 0.6215 </w:t>
      </w:r>
      <w:r w:rsidRPr="0025497D">
        <w:rPr>
          <w:b/>
          <w:bCs/>
        </w:rPr>
        <w:t>T</w:t>
      </w:r>
      <w:r>
        <w:t xml:space="preserve"> – 11.37 (</w:t>
      </w:r>
      <w:r w:rsidRPr="0025497D">
        <w:rPr>
          <w:b/>
          <w:bCs/>
        </w:rPr>
        <w:t>V</w:t>
      </w:r>
      <w:r>
        <w:t xml:space="preserve">^0.16) + 0.3965 </w:t>
      </w:r>
      <w:r w:rsidRPr="0025497D">
        <w:rPr>
          <w:b/>
          <w:bCs/>
        </w:rPr>
        <w:t>T</w:t>
      </w:r>
      <w:r>
        <w:t xml:space="preserve"> (</w:t>
      </w:r>
      <w:r w:rsidRPr="0025497D">
        <w:rPr>
          <w:b/>
          <w:bCs/>
        </w:rPr>
        <w:t>V</w:t>
      </w:r>
      <w:r>
        <w:t>^0.16)</w:t>
      </w:r>
    </w:p>
    <w:p w14:paraId="75BEE004" w14:textId="77777777" w:rsidR="0005710D" w:rsidRDefault="0005710D" w:rsidP="0005710D">
      <w:pPr>
        <w:pStyle w:val="Body"/>
        <w:spacing w:line="360" w:lineRule="auto"/>
        <w:rPr>
          <w:shd w:val="clear" w:color="auto" w:fill="FFFFFF"/>
        </w:rPr>
      </w:pPr>
    </w:p>
    <w:p w14:paraId="36A4F250" w14:textId="77777777" w:rsidR="0005710D" w:rsidRDefault="0005710D" w:rsidP="0005710D">
      <w:pPr>
        <w:pStyle w:val="Body"/>
        <w:numPr>
          <w:ilvl w:val="0"/>
          <w:numId w:val="4"/>
        </w:numPr>
        <w:spacing w:line="360" w:lineRule="auto"/>
      </w:pPr>
      <w:r>
        <w:tab/>
      </w:r>
      <w:r w:rsidRPr="0025497D">
        <w:rPr>
          <w:b/>
          <w:bCs/>
        </w:rPr>
        <w:t>T</w:t>
      </w:r>
      <w:r>
        <w:t xml:space="preserve"> = Temperature in degrees Celsius</w:t>
      </w:r>
    </w:p>
    <w:p w14:paraId="70F0C073" w14:textId="77777777" w:rsidR="0005710D" w:rsidRDefault="0005710D" w:rsidP="0005710D">
      <w:pPr>
        <w:pStyle w:val="Body"/>
        <w:numPr>
          <w:ilvl w:val="0"/>
          <w:numId w:val="4"/>
        </w:numPr>
        <w:spacing w:line="360" w:lineRule="auto"/>
      </w:pPr>
      <w:r>
        <w:tab/>
      </w:r>
      <w:r w:rsidRPr="0025497D">
        <w:rPr>
          <w:b/>
          <w:bCs/>
        </w:rPr>
        <w:t>V</w:t>
      </w:r>
      <w:r>
        <w:t xml:space="preserve"> = Wind velocity in kilometers per hour</w:t>
      </w:r>
    </w:p>
    <w:p w14:paraId="5F13F05D" w14:textId="77777777" w:rsidR="0005710D" w:rsidRDefault="0005710D" w:rsidP="0005710D">
      <w:pPr>
        <w:pStyle w:val="Default"/>
        <w:tabs>
          <w:tab w:val="left" w:pos="220"/>
          <w:tab w:val="left" w:pos="720"/>
        </w:tabs>
        <w:spacing w:after="120" w:line="360" w:lineRule="auto"/>
        <w:ind w:left="720" w:hanging="720"/>
        <w:rPr>
          <w:rFonts w:ascii="Helvetica" w:eastAsia="Helvetica" w:hAnsi="Helvetica" w:cs="Helvetica"/>
          <w:sz w:val="30"/>
          <w:szCs w:val="30"/>
          <w:shd w:val="clear" w:color="auto" w:fill="FFFFFF"/>
        </w:rPr>
      </w:pPr>
    </w:p>
    <w:p w14:paraId="68AFA77A" w14:textId="77777777" w:rsidR="009B2CA2" w:rsidRDefault="009B2CA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07BFEAB" w14:textId="010F4BE7" w:rsidR="00266B29" w:rsidRDefault="00D14750" w:rsidP="00157D09">
      <w:pPr>
        <w:pStyle w:val="Heading1"/>
        <w:rPr>
          <w:shd w:val="clear" w:color="auto" w:fill="FFFFFF"/>
        </w:rPr>
      </w:pPr>
      <w:bookmarkStart w:id="50" w:name="_Toc71879867"/>
      <w:r>
        <w:rPr>
          <w:shd w:val="clear" w:color="auto" w:fill="FFFFFF"/>
        </w:rPr>
        <w:lastRenderedPageBreak/>
        <w:t>APPENDIX B: YAML (.YML)</w:t>
      </w:r>
      <w:r w:rsidR="009D07E3">
        <w:rPr>
          <w:shd w:val="clear" w:color="auto" w:fill="FFFFFF"/>
        </w:rPr>
        <w:t xml:space="preserve"> FILES</w:t>
      </w:r>
      <w:bookmarkEnd w:id="50"/>
    </w:p>
    <w:p w14:paraId="42DF89CD" w14:textId="14B64FC0" w:rsidR="00157D09" w:rsidRDefault="00157D09" w:rsidP="00157D09"/>
    <w:p w14:paraId="311E2243" w14:textId="2C8678CA" w:rsidR="00157D09" w:rsidRDefault="00157D09" w:rsidP="00157D09">
      <w:r>
        <w:t>Subsequent versions show structure differences highlighted in yellow.</w:t>
      </w:r>
    </w:p>
    <w:p w14:paraId="0F7C3EEB" w14:textId="77777777" w:rsidR="00157D09" w:rsidRPr="00157D09" w:rsidRDefault="00157D09" w:rsidP="00157D09"/>
    <w:p w14:paraId="3F67CB6D" w14:textId="66EB0C37" w:rsidR="009D07E3" w:rsidRDefault="009D07E3" w:rsidP="009D07E3">
      <w:pPr>
        <w:pStyle w:val="Heading2"/>
      </w:pPr>
      <w:bookmarkStart w:id="51" w:name="_Toc71879868"/>
      <w:r>
        <w:t xml:space="preserve">Version 1 (starter) </w:t>
      </w:r>
      <w:r w:rsidR="00360676">
        <w:t xml:space="preserve">- </w:t>
      </w:r>
      <w:proofErr w:type="spellStart"/>
      <w:r w:rsidR="000C6BBF">
        <w:t>d</w:t>
      </w:r>
      <w:r>
        <w:t>ata.yml</w:t>
      </w:r>
      <w:bookmarkEnd w:id="51"/>
      <w:proofErr w:type="spellEnd"/>
      <w:r>
        <w:t xml:space="preserve"> </w:t>
      </w:r>
    </w:p>
    <w:p w14:paraId="0BF3F4F5" w14:textId="77777777" w:rsidR="009D07E3" w:rsidRPr="004006A4" w:rsidRDefault="009D07E3" w:rsidP="009D07E3"/>
    <w:p w14:paraId="2909251C" w14:textId="77777777" w:rsidR="009D07E3" w:rsidRPr="004006A4" w:rsidRDefault="009D07E3" w:rsidP="009D07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color w:val="080808"/>
          <w:sz w:val="20"/>
          <w:szCs w:val="20"/>
        </w:rPr>
      </w:pPr>
      <w:r w:rsidRPr="004006A4">
        <w:rPr>
          <w:rFonts w:ascii="Courier New" w:hAnsi="Courier New" w:cs="Courier New"/>
          <w:color w:val="0033B3"/>
          <w:sz w:val="20"/>
          <w:szCs w:val="20"/>
        </w:rPr>
        <w:t>Reading(r1)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code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800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temperature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0.5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4006A4">
        <w:rPr>
          <w:rFonts w:ascii="Courier New" w:hAnsi="Courier New" w:cs="Courier New"/>
          <w:color w:val="0033B3"/>
          <w:sz w:val="20"/>
          <w:szCs w:val="20"/>
        </w:rPr>
        <w:t>windSpeed</w:t>
      </w:r>
      <w:proofErr w:type="spellEnd"/>
      <w:r w:rsidRPr="004006A4">
        <w:rPr>
          <w:rFonts w:ascii="Courier New" w:hAnsi="Courier New" w:cs="Courier New"/>
          <w:color w:val="080808"/>
          <w:sz w:val="20"/>
          <w:szCs w:val="20"/>
        </w:rPr>
        <w:t>: 3.5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033B3"/>
          <w:sz w:val="20"/>
          <w:szCs w:val="20"/>
        </w:rPr>
        <w:t>Reading(r2)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code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600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temperature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6.0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4006A4">
        <w:rPr>
          <w:rFonts w:ascii="Courier New" w:hAnsi="Courier New" w:cs="Courier New"/>
          <w:color w:val="0033B3"/>
          <w:sz w:val="20"/>
          <w:szCs w:val="20"/>
        </w:rPr>
        <w:t>windSpeed</w:t>
      </w:r>
      <w:proofErr w:type="spellEnd"/>
      <w:r w:rsidRPr="004006A4">
        <w:rPr>
          <w:rFonts w:ascii="Courier New" w:hAnsi="Courier New" w:cs="Courier New"/>
          <w:color w:val="080808"/>
          <w:sz w:val="20"/>
          <w:szCs w:val="20"/>
        </w:rPr>
        <w:t>: 2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033B3"/>
          <w:sz w:val="20"/>
          <w:szCs w:val="20"/>
        </w:rPr>
        <w:t>Reading(r3)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code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700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temperature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8.0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4006A4">
        <w:rPr>
          <w:rFonts w:ascii="Courier New" w:hAnsi="Courier New" w:cs="Courier New"/>
          <w:color w:val="0033B3"/>
          <w:sz w:val="20"/>
          <w:szCs w:val="20"/>
        </w:rPr>
        <w:t>windSpeed</w:t>
      </w:r>
      <w:proofErr w:type="spellEnd"/>
      <w:r w:rsidRPr="004006A4">
        <w:rPr>
          <w:rFonts w:ascii="Courier New" w:hAnsi="Courier New" w:cs="Courier New"/>
          <w:color w:val="080808"/>
          <w:sz w:val="20"/>
          <w:szCs w:val="20"/>
        </w:rPr>
        <w:t>: 1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033B3"/>
          <w:sz w:val="20"/>
          <w:szCs w:val="20"/>
        </w:rPr>
        <w:t>Reading(r4)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code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200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temperature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0.5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4006A4">
        <w:rPr>
          <w:rFonts w:ascii="Courier New" w:hAnsi="Courier New" w:cs="Courier New"/>
          <w:color w:val="0033B3"/>
          <w:sz w:val="20"/>
          <w:szCs w:val="20"/>
        </w:rPr>
        <w:t>windSpeed</w:t>
      </w:r>
      <w:proofErr w:type="spellEnd"/>
      <w:r w:rsidRPr="004006A4">
        <w:rPr>
          <w:rFonts w:ascii="Courier New" w:hAnsi="Courier New" w:cs="Courier New"/>
          <w:color w:val="080808"/>
          <w:sz w:val="20"/>
          <w:szCs w:val="20"/>
        </w:rPr>
        <w:t>: 3.5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033B3"/>
          <w:sz w:val="20"/>
          <w:szCs w:val="20"/>
        </w:rPr>
        <w:t>Station(s1)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925C7F">
        <w:rPr>
          <w:noProof/>
        </w:rPr>
        <w:t xml:space="preserve"> 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name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Tramore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readings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  - r1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  - r2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</w:r>
      <w:r w:rsidRPr="004006A4">
        <w:rPr>
          <w:rFonts w:ascii="Courier New" w:hAnsi="Courier New" w:cs="Courier New"/>
          <w:color w:val="0033B3"/>
          <w:sz w:val="20"/>
          <w:szCs w:val="20"/>
        </w:rPr>
        <w:t>Station(s2)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name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 Dunmore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4006A4">
        <w:rPr>
          <w:rFonts w:ascii="Courier New" w:hAnsi="Courier New" w:cs="Courier New"/>
          <w:color w:val="0033B3"/>
          <w:sz w:val="20"/>
          <w:szCs w:val="20"/>
        </w:rPr>
        <w:t>readings</w:t>
      </w:r>
      <w:r w:rsidRPr="004006A4">
        <w:rPr>
          <w:rFonts w:ascii="Courier New" w:hAnsi="Courier New" w:cs="Courier New"/>
          <w:color w:val="080808"/>
          <w:sz w:val="20"/>
          <w:szCs w:val="20"/>
        </w:rPr>
        <w:t>: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  - r3</w:t>
      </w:r>
      <w:r w:rsidRPr="004006A4">
        <w:rPr>
          <w:rFonts w:ascii="Courier New" w:hAnsi="Courier New" w:cs="Courier New"/>
          <w:color w:val="080808"/>
          <w:sz w:val="20"/>
          <w:szCs w:val="20"/>
        </w:rPr>
        <w:br/>
        <w:t xml:space="preserve">    - r4</w:t>
      </w:r>
    </w:p>
    <w:p w14:paraId="52161FD2" w14:textId="2EE602AC" w:rsidR="00D14750" w:rsidRDefault="00D14750">
      <w:pPr>
        <w:pBdr>
          <w:top w:val="nil"/>
          <w:left w:val="nil"/>
          <w:bottom w:val="nil"/>
          <w:right w:val="nil"/>
          <w:between w:val="nil"/>
          <w:bar w:val="nil"/>
        </w:pBdr>
        <w:rPr>
          <w:shd w:val="clear" w:color="auto" w:fill="FFFFFF"/>
        </w:rPr>
      </w:pPr>
    </w:p>
    <w:p w14:paraId="490144E5" w14:textId="50BCD8D0" w:rsidR="00360676" w:rsidRDefault="00360676">
      <w:pPr>
        <w:pBdr>
          <w:top w:val="nil"/>
          <w:left w:val="nil"/>
          <w:bottom w:val="nil"/>
          <w:right w:val="nil"/>
          <w:between w:val="nil"/>
          <w:bar w:val="nil"/>
        </w:pBd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0687358" w14:textId="5EB924AC" w:rsidR="00360676" w:rsidRDefault="00360676" w:rsidP="00360676">
      <w:pPr>
        <w:pStyle w:val="Heading2"/>
      </w:pPr>
      <w:bookmarkStart w:id="52" w:name="_Toc71879869"/>
      <w:r>
        <w:lastRenderedPageBreak/>
        <w:t xml:space="preserve">Version 2 (baseline) - </w:t>
      </w:r>
      <w:proofErr w:type="spellStart"/>
      <w:r w:rsidR="000C6BBF">
        <w:t>d</w:t>
      </w:r>
      <w:r>
        <w:t>ata.yml</w:t>
      </w:r>
      <w:bookmarkEnd w:id="52"/>
      <w:proofErr w:type="spellEnd"/>
      <w:r>
        <w:t xml:space="preserve"> </w:t>
      </w:r>
    </w:p>
    <w:p w14:paraId="52D851D4" w14:textId="77777777" w:rsidR="00360676" w:rsidRPr="004006A4" w:rsidRDefault="00360676" w:rsidP="00360676"/>
    <w:p w14:paraId="4FC80D81" w14:textId="77777777" w:rsidR="00360676" w:rsidRDefault="00360676" w:rsidP="00360676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>Reading(r1)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800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r w:rsidRPr="00677F41">
        <w:rPr>
          <w:color w:val="0033B3"/>
          <w:highlight w:val="yellow"/>
        </w:rPr>
        <w:t>pressure</w:t>
      </w:r>
      <w:r w:rsidRPr="00677F41">
        <w:rPr>
          <w:color w:val="080808"/>
          <w:highlight w:val="yellow"/>
        </w:rPr>
        <w:t>: 1001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600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6.0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2</w:t>
      </w:r>
      <w:r>
        <w:rPr>
          <w:color w:val="080808"/>
        </w:rPr>
        <w:br/>
        <w:t xml:space="preserve">  </w:t>
      </w:r>
      <w:r w:rsidRPr="009B7519">
        <w:rPr>
          <w:color w:val="0033B3"/>
          <w:highlight w:val="yellow"/>
        </w:rPr>
        <w:t>pressure</w:t>
      </w:r>
      <w:r w:rsidRPr="009B7519">
        <w:rPr>
          <w:color w:val="080808"/>
          <w:highlight w:val="yellow"/>
        </w:rPr>
        <w:t>: 1004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Reading(r3)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700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8.0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1</w:t>
      </w:r>
      <w:r>
        <w:rPr>
          <w:color w:val="080808"/>
        </w:rPr>
        <w:br/>
        <w:t xml:space="preserve">  </w:t>
      </w:r>
      <w:r w:rsidRPr="009B7519">
        <w:rPr>
          <w:color w:val="0033B3"/>
          <w:highlight w:val="yellow"/>
        </w:rPr>
        <w:t>pressure</w:t>
      </w:r>
      <w:r w:rsidRPr="009B7519">
        <w:rPr>
          <w:color w:val="080808"/>
          <w:highlight w:val="yellow"/>
        </w:rPr>
        <w:t>: 1000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Reading(r4)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r w:rsidRPr="009B7519">
        <w:rPr>
          <w:color w:val="0033B3"/>
          <w:highlight w:val="yellow"/>
        </w:rPr>
        <w:t>pressure</w:t>
      </w:r>
      <w:r w:rsidRPr="009B7519">
        <w:rPr>
          <w:color w:val="080808"/>
          <w:highlight w:val="yellow"/>
        </w:rPr>
        <w:t>: 999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Station(s1)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Tramore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r1</w:t>
      </w:r>
      <w:r>
        <w:rPr>
          <w:color w:val="080808"/>
        </w:rPr>
        <w:br/>
        <w:t xml:space="preserve">    - r2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Station(s2)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Dunmore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r3</w:t>
      </w:r>
      <w:r>
        <w:rPr>
          <w:color w:val="080808"/>
        </w:rPr>
        <w:br/>
        <w:t xml:space="preserve">    - r4</w:t>
      </w:r>
    </w:p>
    <w:p w14:paraId="48BADF63" w14:textId="2ADCB221" w:rsidR="00360676" w:rsidRDefault="00360676" w:rsidP="00360676">
      <w:pPr>
        <w:pStyle w:val="Heading2"/>
      </w:pPr>
    </w:p>
    <w:p w14:paraId="11AD142E" w14:textId="77777777" w:rsidR="00677F41" w:rsidRDefault="00677F41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r>
        <w:br w:type="page"/>
      </w:r>
    </w:p>
    <w:p w14:paraId="72D37D39" w14:textId="71C2B18B" w:rsidR="00677F41" w:rsidRPr="004006A4" w:rsidRDefault="00677F41" w:rsidP="00D2718D">
      <w:pPr>
        <w:pStyle w:val="Heading2"/>
      </w:pPr>
      <w:bookmarkStart w:id="53" w:name="_Toc71879870"/>
      <w:r>
        <w:lastRenderedPageBreak/>
        <w:t xml:space="preserve">Version 3 (Release 1) - </w:t>
      </w:r>
      <w:proofErr w:type="spellStart"/>
      <w:r w:rsidR="000C6BBF">
        <w:t>d</w:t>
      </w:r>
      <w:r>
        <w:t>ata.yml</w:t>
      </w:r>
      <w:bookmarkEnd w:id="53"/>
      <w:proofErr w:type="spellEnd"/>
      <w:r>
        <w:t xml:space="preserve"> </w:t>
      </w:r>
    </w:p>
    <w:p w14:paraId="3677D856" w14:textId="33055904" w:rsidR="00677F41" w:rsidRDefault="00677F41" w:rsidP="00677F41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>Reading(r1)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800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proofErr w:type="spellStart"/>
      <w:r w:rsidRPr="00677F41">
        <w:rPr>
          <w:color w:val="0033B3"/>
          <w:highlight w:val="yellow"/>
        </w:rPr>
        <w:t>windDirection</w:t>
      </w:r>
      <w:proofErr w:type="spellEnd"/>
      <w:r w:rsidRPr="00677F41">
        <w:rPr>
          <w:color w:val="080808"/>
          <w:highlight w:val="yellow"/>
        </w:rPr>
        <w:t>: 220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1001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600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6.0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2</w:t>
      </w:r>
      <w:r>
        <w:rPr>
          <w:color w:val="080808"/>
        </w:rPr>
        <w:br/>
        <w:t xml:space="preserve">  </w:t>
      </w:r>
      <w:proofErr w:type="spellStart"/>
      <w:r w:rsidRPr="009B7519">
        <w:rPr>
          <w:color w:val="0033B3"/>
          <w:highlight w:val="yellow"/>
        </w:rPr>
        <w:t>windDirection</w:t>
      </w:r>
      <w:proofErr w:type="spellEnd"/>
      <w:r w:rsidRPr="009B7519">
        <w:rPr>
          <w:color w:val="080808"/>
          <w:highlight w:val="yellow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1004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Reading(r3)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700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8.0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1</w:t>
      </w:r>
      <w:r>
        <w:rPr>
          <w:color w:val="080808"/>
        </w:rPr>
        <w:br/>
        <w:t xml:space="preserve">  </w:t>
      </w:r>
      <w:proofErr w:type="spellStart"/>
      <w:r w:rsidRPr="009B7519">
        <w:rPr>
          <w:color w:val="0033B3"/>
          <w:highlight w:val="yellow"/>
        </w:rPr>
        <w:t>windDirection</w:t>
      </w:r>
      <w:proofErr w:type="spellEnd"/>
      <w:r w:rsidRPr="009B7519">
        <w:rPr>
          <w:color w:val="080808"/>
          <w:highlight w:val="yellow"/>
        </w:rPr>
        <w:t>: 90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1000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Reading(r4)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proofErr w:type="spellStart"/>
      <w:r w:rsidRPr="009B7519">
        <w:rPr>
          <w:color w:val="0033B3"/>
          <w:highlight w:val="yellow"/>
        </w:rPr>
        <w:t>windDirection</w:t>
      </w:r>
      <w:proofErr w:type="spellEnd"/>
      <w:r w:rsidRPr="009B7519">
        <w:rPr>
          <w:color w:val="080808"/>
          <w:highlight w:val="yellow"/>
        </w:rPr>
        <w:t>: 120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999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Station(s1)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Tramore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r1</w:t>
      </w:r>
      <w:r>
        <w:rPr>
          <w:color w:val="080808"/>
        </w:rPr>
        <w:br/>
        <w:t xml:space="preserve">    - r2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Station(s2)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Dunmore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r3</w:t>
      </w:r>
      <w:r>
        <w:rPr>
          <w:color w:val="080808"/>
        </w:rPr>
        <w:br/>
        <w:t xml:space="preserve">    - r4</w:t>
      </w:r>
    </w:p>
    <w:p w14:paraId="3F671CA5" w14:textId="77777777" w:rsidR="00D2718D" w:rsidRDefault="00D2718D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bookmarkStart w:id="54" w:name="_Toc68892827"/>
      <w:r>
        <w:br w:type="page"/>
      </w:r>
    </w:p>
    <w:p w14:paraId="4BD5DC05" w14:textId="73AC9899" w:rsidR="00BD2633" w:rsidRDefault="00BD2633" w:rsidP="00BD2633">
      <w:pPr>
        <w:pStyle w:val="Heading2"/>
      </w:pPr>
      <w:bookmarkStart w:id="55" w:name="_Toc71879871"/>
      <w:r>
        <w:lastRenderedPageBreak/>
        <w:t xml:space="preserve">Version 4 (Release 2) - </w:t>
      </w:r>
      <w:proofErr w:type="spellStart"/>
      <w:r>
        <w:t>Data.yml</w:t>
      </w:r>
      <w:bookmarkEnd w:id="54"/>
      <w:bookmarkEnd w:id="55"/>
      <w:proofErr w:type="spellEnd"/>
      <w:r>
        <w:t xml:space="preserve"> </w:t>
      </w:r>
    </w:p>
    <w:p w14:paraId="3A5B406C" w14:textId="77777777" w:rsidR="00D2718D" w:rsidRDefault="00D2718D" w:rsidP="00BD2633"/>
    <w:p w14:paraId="05DD52D0" w14:textId="0E71AF35" w:rsidR="00BD2633" w:rsidRDefault="00BD2633" w:rsidP="00BD2633">
      <w:r>
        <w:t>Stations have new fields for latitude and longitude (decimal degree format). Members are appended to the end.</w:t>
      </w:r>
    </w:p>
    <w:p w14:paraId="16BE9868" w14:textId="77777777" w:rsidR="00BD2633" w:rsidRDefault="00BD2633" w:rsidP="00BD2633"/>
    <w:p w14:paraId="28E99304" w14:textId="77777777" w:rsidR="00BD2633" w:rsidRPr="006C4D30" w:rsidRDefault="00BD2633" w:rsidP="00BD2633">
      <w:pPr>
        <w:pStyle w:val="HTMLPreformatted"/>
        <w:shd w:val="clear" w:color="auto" w:fill="FFFFFF"/>
        <w:ind w:left="720"/>
        <w:rPr>
          <w:color w:val="080808"/>
          <w:highlight w:val="yellow"/>
        </w:rPr>
      </w:pPr>
      <w:r>
        <w:rPr>
          <w:color w:val="0033B3"/>
        </w:rPr>
        <w:t>Reading(r1)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800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proofErr w:type="spellStart"/>
      <w:r w:rsidRPr="006C72D3">
        <w:rPr>
          <w:color w:val="0033B3"/>
        </w:rPr>
        <w:t>windDirection</w:t>
      </w:r>
      <w:proofErr w:type="spellEnd"/>
      <w:r w:rsidRPr="006C72D3">
        <w:rPr>
          <w:color w:val="080808"/>
        </w:rPr>
        <w:t>: 220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1001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600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6.0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2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windDirection</w:t>
      </w:r>
      <w:proofErr w:type="spellEnd"/>
      <w:r>
        <w:rPr>
          <w:color w:val="080808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1004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Reading(r3)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700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8.0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1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windDirection</w:t>
      </w:r>
      <w:proofErr w:type="spellEnd"/>
      <w:r>
        <w:rPr>
          <w:color w:val="080808"/>
        </w:rPr>
        <w:t>: 90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1000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Reading(r4)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windDirection</w:t>
      </w:r>
      <w:proofErr w:type="spellEnd"/>
      <w:r>
        <w:rPr>
          <w:color w:val="080808"/>
        </w:rPr>
        <w:t>: 120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999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Station(s1)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Tramore</w:t>
      </w:r>
      <w:r>
        <w:rPr>
          <w:color w:val="080808"/>
        </w:rPr>
        <w:br/>
      </w:r>
      <w:r>
        <w:rPr>
          <w:color w:val="0033B3"/>
        </w:rPr>
        <w:t xml:space="preserve">  </w:t>
      </w:r>
      <w:r w:rsidRPr="006C4D30">
        <w:rPr>
          <w:color w:val="0033B3"/>
          <w:highlight w:val="yellow"/>
        </w:rPr>
        <w:t>latitude</w:t>
      </w:r>
      <w:r w:rsidRPr="006C4D30">
        <w:rPr>
          <w:color w:val="080808"/>
          <w:highlight w:val="yellow"/>
        </w:rPr>
        <w:t xml:space="preserve">: </w:t>
      </w:r>
      <w:r>
        <w:rPr>
          <w:color w:val="080808"/>
          <w:highlight w:val="yellow"/>
        </w:rPr>
        <w:t>52.1623500</w:t>
      </w:r>
    </w:p>
    <w:p w14:paraId="23B9D400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6C4D30">
        <w:rPr>
          <w:color w:val="0033B3"/>
          <w:highlight w:val="yellow"/>
        </w:rPr>
        <w:t xml:space="preserve">  longitude</w:t>
      </w:r>
      <w:r w:rsidRPr="006C4D30">
        <w:rPr>
          <w:color w:val="080808"/>
          <w:highlight w:val="yellow"/>
        </w:rPr>
        <w:t xml:space="preserve">: </w:t>
      </w:r>
      <w:r>
        <w:rPr>
          <w:color w:val="080808"/>
          <w:highlight w:val="yellow"/>
        </w:rPr>
        <w:t>-</w:t>
      </w:r>
      <w:r w:rsidRPr="00362DF2">
        <w:rPr>
          <w:color w:val="080808"/>
          <w:highlight w:val="yellow"/>
        </w:rPr>
        <w:t>7.1</w:t>
      </w:r>
      <w:r w:rsidRPr="00DE3660">
        <w:rPr>
          <w:color w:val="080808"/>
          <w:highlight w:val="yellow"/>
        </w:rPr>
        <w:t>524400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r1</w:t>
      </w:r>
      <w:r>
        <w:rPr>
          <w:color w:val="080808"/>
        </w:rPr>
        <w:br/>
        <w:t xml:space="preserve">    - r2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>Station(s2)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Dunmore</w:t>
      </w:r>
    </w:p>
    <w:p w14:paraId="2B06CBC8" w14:textId="77777777" w:rsidR="00BD2633" w:rsidRPr="006C4D30" w:rsidRDefault="00BD2633" w:rsidP="00BD2633">
      <w:pPr>
        <w:pStyle w:val="HTMLPreformatted"/>
        <w:shd w:val="clear" w:color="auto" w:fill="FFFFFF"/>
        <w:ind w:left="720"/>
        <w:rPr>
          <w:color w:val="080808"/>
          <w:highlight w:val="yellow"/>
        </w:rPr>
      </w:pPr>
      <w:r>
        <w:rPr>
          <w:color w:val="0033B3"/>
        </w:rPr>
        <w:t xml:space="preserve">  </w:t>
      </w:r>
      <w:r w:rsidRPr="006C4D30">
        <w:rPr>
          <w:color w:val="0033B3"/>
          <w:highlight w:val="yellow"/>
        </w:rPr>
        <w:t>latitude</w:t>
      </w:r>
      <w:r w:rsidRPr="006C4D30">
        <w:rPr>
          <w:color w:val="080808"/>
          <w:highlight w:val="yellow"/>
        </w:rPr>
        <w:t xml:space="preserve">: </w:t>
      </w:r>
      <w:r w:rsidRPr="00DE3660">
        <w:rPr>
          <w:color w:val="080808"/>
          <w:highlight w:val="yellow"/>
        </w:rPr>
        <w:t>52.1499994</w:t>
      </w:r>
      <w:r w:rsidRPr="0034599A">
        <w:rPr>
          <w:color w:val="080808"/>
        </w:rPr>
        <w:t xml:space="preserve"> </w:t>
      </w:r>
    </w:p>
    <w:p w14:paraId="3EC491F2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6C4D30">
        <w:rPr>
          <w:color w:val="0033B3"/>
          <w:highlight w:val="yellow"/>
        </w:rPr>
        <w:t xml:space="preserve">  longitude</w:t>
      </w:r>
      <w:r w:rsidRPr="006C4D30">
        <w:rPr>
          <w:color w:val="080808"/>
          <w:highlight w:val="yellow"/>
        </w:rPr>
        <w:t xml:space="preserve">: </w:t>
      </w:r>
      <w:r w:rsidRPr="00DE3660">
        <w:rPr>
          <w:color w:val="080808"/>
          <w:highlight w:val="yellow"/>
        </w:rPr>
        <w:t>-6.9833294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r3</w:t>
      </w:r>
      <w:r>
        <w:rPr>
          <w:color w:val="080808"/>
        </w:rPr>
        <w:br/>
        <w:t xml:space="preserve">    - r4</w:t>
      </w:r>
    </w:p>
    <w:p w14:paraId="161FC609" w14:textId="77777777" w:rsidR="00BD2633" w:rsidRDefault="00BD2633" w:rsidP="00BD2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color w:val="080808"/>
          <w:sz w:val="20"/>
          <w:szCs w:val="20"/>
        </w:rPr>
      </w:pPr>
      <w:r w:rsidRPr="007654AE">
        <w:rPr>
          <w:rFonts w:ascii="Courier New" w:hAnsi="Courier New" w:cs="Courier New"/>
          <w:color w:val="080808"/>
          <w:sz w:val="20"/>
          <w:szCs w:val="20"/>
        </w:rPr>
        <w:br/>
      </w:r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>Member(m1)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t>: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</w:t>
      </w:r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>email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t>: homer@simpson.com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</w:t>
      </w:r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>password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t>: secret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</w:t>
      </w:r>
      <w:proofErr w:type="spellStart"/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>firstname</w:t>
      </w:r>
      <w:proofErr w:type="spellEnd"/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t>: Homer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</w:t>
      </w:r>
      <w:proofErr w:type="spellStart"/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>lastname</w:t>
      </w:r>
      <w:proofErr w:type="spellEnd"/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 xml:space="preserve"> 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t>: Simpson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</w:t>
      </w:r>
      <w:r w:rsidRPr="006C72D3">
        <w:rPr>
          <w:rFonts w:ascii="Courier New" w:hAnsi="Courier New" w:cs="Courier New"/>
          <w:color w:val="0033B3"/>
          <w:sz w:val="20"/>
          <w:szCs w:val="20"/>
          <w:highlight w:val="yellow"/>
        </w:rPr>
        <w:t xml:space="preserve">stations 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t>: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  - s1</w:t>
      </w:r>
      <w:r w:rsidRPr="006C72D3">
        <w:rPr>
          <w:rFonts w:ascii="Courier New" w:hAnsi="Courier New" w:cs="Courier New"/>
          <w:color w:val="080808"/>
          <w:sz w:val="20"/>
          <w:szCs w:val="20"/>
          <w:highlight w:val="yellow"/>
        </w:rPr>
        <w:br/>
        <w:t xml:space="preserve">    - s2</w:t>
      </w:r>
    </w:p>
    <w:p w14:paraId="106A3F69" w14:textId="77777777" w:rsidR="0053453C" w:rsidRDefault="0053453C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bookmarkStart w:id="56" w:name="_Toc68892828"/>
      <w:r>
        <w:br w:type="page"/>
      </w:r>
    </w:p>
    <w:p w14:paraId="5BFD07EE" w14:textId="7102B86E" w:rsidR="00BD2633" w:rsidRDefault="00BD2633" w:rsidP="00BD2633">
      <w:pPr>
        <w:pStyle w:val="Heading2"/>
      </w:pPr>
      <w:bookmarkStart w:id="57" w:name="_Toc71879872"/>
      <w:r>
        <w:lastRenderedPageBreak/>
        <w:t xml:space="preserve">Version 5 (Release 3) - </w:t>
      </w:r>
      <w:proofErr w:type="spellStart"/>
      <w:r>
        <w:t>Data.yml</w:t>
      </w:r>
      <w:bookmarkEnd w:id="56"/>
      <w:bookmarkEnd w:id="57"/>
      <w:proofErr w:type="spellEnd"/>
      <w:r>
        <w:t xml:space="preserve"> </w:t>
      </w:r>
    </w:p>
    <w:p w14:paraId="15262C4D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>Reading(r1)</w:t>
      </w:r>
      <w:r>
        <w:rPr>
          <w:color w:val="080808"/>
        </w:rPr>
        <w:t>:</w:t>
      </w:r>
    </w:p>
    <w:p w14:paraId="747E3C98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2249F8">
        <w:rPr>
          <w:color w:val="080808"/>
        </w:rPr>
        <w:t xml:space="preserve">  </w:t>
      </w:r>
      <w:r w:rsidRPr="000B6329">
        <w:rPr>
          <w:color w:val="0033B3"/>
          <w:highlight w:val="yellow"/>
        </w:rPr>
        <w:t>date</w:t>
      </w:r>
      <w:r w:rsidRPr="000B6329">
        <w:rPr>
          <w:color w:val="080808"/>
          <w:highlight w:val="yellow"/>
        </w:rPr>
        <w:t>: 2021-01-19 08:31:00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800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proofErr w:type="spellStart"/>
      <w:r w:rsidRPr="006C72D3">
        <w:rPr>
          <w:color w:val="0033B3"/>
        </w:rPr>
        <w:t>windDirection</w:t>
      </w:r>
      <w:proofErr w:type="spellEnd"/>
      <w:r w:rsidRPr="006C72D3">
        <w:rPr>
          <w:color w:val="080808"/>
        </w:rPr>
        <w:t>: 220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1001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Reading(r2)</w:t>
      </w:r>
      <w:r>
        <w:rPr>
          <w:color w:val="080808"/>
        </w:rPr>
        <w:t>:</w:t>
      </w:r>
    </w:p>
    <w:p w14:paraId="29E77D05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2249F8">
        <w:rPr>
          <w:color w:val="080808"/>
        </w:rPr>
        <w:t xml:space="preserve">  </w:t>
      </w:r>
      <w:r w:rsidRPr="000B6329">
        <w:rPr>
          <w:color w:val="0033B3"/>
          <w:highlight w:val="yellow"/>
        </w:rPr>
        <w:t>date</w:t>
      </w:r>
      <w:r w:rsidRPr="000B6329">
        <w:rPr>
          <w:color w:val="080808"/>
          <w:highlight w:val="yellow"/>
        </w:rPr>
        <w:t>: 2021-01-20 09:34:00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600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6.0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2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windDirection</w:t>
      </w:r>
      <w:proofErr w:type="spellEnd"/>
      <w:r>
        <w:rPr>
          <w:color w:val="080808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1004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Reading(r3)</w:t>
      </w:r>
      <w:r>
        <w:rPr>
          <w:color w:val="080808"/>
        </w:rPr>
        <w:t>:</w:t>
      </w:r>
    </w:p>
    <w:p w14:paraId="30B3EE93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2249F8">
        <w:rPr>
          <w:color w:val="080808"/>
        </w:rPr>
        <w:t xml:space="preserve">  </w:t>
      </w:r>
      <w:r w:rsidRPr="000B6329">
        <w:rPr>
          <w:color w:val="0033B3"/>
          <w:highlight w:val="yellow"/>
        </w:rPr>
        <w:t>date</w:t>
      </w:r>
      <w:r w:rsidRPr="000B6329">
        <w:rPr>
          <w:color w:val="080808"/>
          <w:highlight w:val="yellow"/>
        </w:rPr>
        <w:t>: 2021-01-20 10:31:00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700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8.0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1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windDirection</w:t>
      </w:r>
      <w:proofErr w:type="spellEnd"/>
      <w:r>
        <w:rPr>
          <w:color w:val="080808"/>
        </w:rPr>
        <w:t>: 90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1000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Reading(r4)</w:t>
      </w:r>
      <w:r>
        <w:rPr>
          <w:color w:val="080808"/>
        </w:rPr>
        <w:t>:</w:t>
      </w:r>
    </w:p>
    <w:p w14:paraId="01D45B5E" w14:textId="77777777" w:rsidR="00BD2633" w:rsidRPr="000B6329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2249F8">
        <w:rPr>
          <w:color w:val="080808"/>
        </w:rPr>
        <w:t xml:space="preserve">  </w:t>
      </w:r>
      <w:r w:rsidRPr="000B6329">
        <w:rPr>
          <w:color w:val="0033B3"/>
          <w:highlight w:val="yellow"/>
        </w:rPr>
        <w:t>date</w:t>
      </w:r>
      <w:r w:rsidRPr="000B6329">
        <w:rPr>
          <w:color w:val="080808"/>
          <w:highlight w:val="yellow"/>
        </w:rPr>
        <w:t>: 2021-01-19 09:31:00</w:t>
      </w:r>
      <w:r>
        <w:rPr>
          <w:color w:val="080808"/>
        </w:rPr>
        <w:br/>
        <w:t xml:space="preserve">  </w:t>
      </w:r>
      <w:r>
        <w:rPr>
          <w:color w:val="0033B3"/>
        </w:rPr>
        <w:t>code</w:t>
      </w:r>
      <w:r>
        <w:rPr>
          <w:color w:val="080808"/>
        </w:rPr>
        <w:t>: 200</w:t>
      </w:r>
      <w:r>
        <w:rPr>
          <w:color w:val="080808"/>
        </w:rPr>
        <w:br/>
        <w:t xml:space="preserve">  </w:t>
      </w:r>
      <w:r>
        <w:rPr>
          <w:color w:val="0033B3"/>
        </w:rPr>
        <w:t>temperature</w:t>
      </w:r>
      <w:r>
        <w:rPr>
          <w:color w:val="080808"/>
        </w:rPr>
        <w:t>: 0.5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windSpeed</w:t>
      </w:r>
      <w:proofErr w:type="spellEnd"/>
      <w:r>
        <w:rPr>
          <w:color w:val="080808"/>
        </w:rPr>
        <w:t>: 3.5</w:t>
      </w:r>
      <w:r>
        <w:rPr>
          <w:color w:val="080808"/>
        </w:rPr>
        <w:br/>
        <w:t xml:space="preserve">  </w:t>
      </w:r>
      <w:proofErr w:type="spellStart"/>
      <w:r>
        <w:rPr>
          <w:color w:val="0033B3"/>
        </w:rPr>
        <w:t>windDirection</w:t>
      </w:r>
      <w:proofErr w:type="spellEnd"/>
      <w:r>
        <w:rPr>
          <w:color w:val="080808"/>
        </w:rPr>
        <w:t>: 120</w:t>
      </w:r>
      <w:r>
        <w:rPr>
          <w:color w:val="080808"/>
        </w:rPr>
        <w:br/>
        <w:t xml:space="preserve">  </w:t>
      </w:r>
      <w:r>
        <w:rPr>
          <w:color w:val="0033B3"/>
        </w:rPr>
        <w:t>pressure</w:t>
      </w:r>
      <w:r>
        <w:rPr>
          <w:color w:val="080808"/>
        </w:rPr>
        <w:t>: 999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Station(s1)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Tramore</w:t>
      </w:r>
      <w:r>
        <w:rPr>
          <w:color w:val="080808"/>
        </w:rPr>
        <w:br/>
      </w:r>
      <w:r>
        <w:rPr>
          <w:color w:val="0033B3"/>
        </w:rPr>
        <w:t xml:space="preserve">  </w:t>
      </w:r>
      <w:r w:rsidRPr="000B6329">
        <w:rPr>
          <w:color w:val="0033B3"/>
        </w:rPr>
        <w:t>latitude</w:t>
      </w:r>
      <w:r w:rsidRPr="000B6329">
        <w:rPr>
          <w:color w:val="080808"/>
        </w:rPr>
        <w:t>: 52.1623500</w:t>
      </w:r>
    </w:p>
    <w:p w14:paraId="4AC1D015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0B6329">
        <w:rPr>
          <w:color w:val="0033B3"/>
        </w:rPr>
        <w:t xml:space="preserve">  longitude</w:t>
      </w:r>
      <w:r w:rsidRPr="000B6329">
        <w:rPr>
          <w:color w:val="080808"/>
        </w:rPr>
        <w:t>: -7.1524400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r1</w:t>
      </w:r>
      <w:r>
        <w:rPr>
          <w:color w:val="080808"/>
        </w:rPr>
        <w:br/>
        <w:t xml:space="preserve">    - r2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>Station(s2)</w:t>
      </w:r>
      <w:r>
        <w:rPr>
          <w:color w:val="080808"/>
        </w:rPr>
        <w:t>:</w:t>
      </w:r>
      <w:r>
        <w:rPr>
          <w:color w:val="080808"/>
        </w:rPr>
        <w:br/>
        <w:t xml:space="preserve">  </w:t>
      </w:r>
      <w:r>
        <w:rPr>
          <w:color w:val="0033B3"/>
        </w:rPr>
        <w:t>name</w:t>
      </w:r>
      <w:r>
        <w:rPr>
          <w:color w:val="080808"/>
        </w:rPr>
        <w:t>: Dunmore</w:t>
      </w:r>
    </w:p>
    <w:p w14:paraId="0858928C" w14:textId="77777777" w:rsidR="00BD2633" w:rsidRPr="000B6329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>
        <w:rPr>
          <w:color w:val="0033B3"/>
        </w:rPr>
        <w:t xml:space="preserve">  </w:t>
      </w:r>
      <w:r w:rsidRPr="000B6329">
        <w:rPr>
          <w:color w:val="0033B3"/>
        </w:rPr>
        <w:t>latitude</w:t>
      </w:r>
      <w:r w:rsidRPr="000B6329">
        <w:rPr>
          <w:color w:val="080808"/>
        </w:rPr>
        <w:t xml:space="preserve">: 52.1499994 </w:t>
      </w:r>
    </w:p>
    <w:p w14:paraId="48FAB1F7" w14:textId="77777777" w:rsidR="00BD2633" w:rsidRDefault="00BD2633" w:rsidP="00BD2633">
      <w:pPr>
        <w:pStyle w:val="HTMLPreformatted"/>
        <w:shd w:val="clear" w:color="auto" w:fill="FFFFFF"/>
        <w:ind w:left="720"/>
        <w:rPr>
          <w:color w:val="080808"/>
        </w:rPr>
      </w:pPr>
      <w:r w:rsidRPr="000B6329">
        <w:rPr>
          <w:color w:val="0033B3"/>
        </w:rPr>
        <w:t xml:space="preserve">  longitude</w:t>
      </w:r>
      <w:r w:rsidRPr="000B6329">
        <w:rPr>
          <w:color w:val="080808"/>
        </w:rPr>
        <w:t>: -6.9833294</w:t>
      </w:r>
      <w:r>
        <w:rPr>
          <w:color w:val="080808"/>
        </w:rPr>
        <w:br/>
        <w:t xml:space="preserve">  </w:t>
      </w:r>
      <w:r>
        <w:rPr>
          <w:color w:val="0033B3"/>
        </w:rPr>
        <w:t>readings</w:t>
      </w:r>
      <w:r>
        <w:rPr>
          <w:color w:val="080808"/>
        </w:rPr>
        <w:t>:</w:t>
      </w:r>
      <w:r>
        <w:rPr>
          <w:color w:val="080808"/>
        </w:rPr>
        <w:br/>
        <w:t xml:space="preserve">    - r3</w:t>
      </w:r>
      <w:r>
        <w:rPr>
          <w:color w:val="080808"/>
        </w:rPr>
        <w:br/>
        <w:t xml:space="preserve">    - r4</w:t>
      </w:r>
    </w:p>
    <w:p w14:paraId="548A37E8" w14:textId="77777777" w:rsidR="00BD2633" w:rsidRPr="000B6329" w:rsidRDefault="00BD2633" w:rsidP="00BD2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color w:val="080808"/>
          <w:sz w:val="20"/>
          <w:szCs w:val="20"/>
        </w:rPr>
      </w:pPr>
      <w:r w:rsidRPr="007654AE">
        <w:rPr>
          <w:rFonts w:ascii="Courier New" w:hAnsi="Courier New" w:cs="Courier New"/>
          <w:color w:val="080808"/>
          <w:sz w:val="20"/>
          <w:szCs w:val="20"/>
        </w:rPr>
        <w:br/>
      </w:r>
      <w:r w:rsidRPr="000B6329">
        <w:rPr>
          <w:rFonts w:ascii="Courier New" w:hAnsi="Courier New" w:cs="Courier New"/>
          <w:color w:val="0033B3"/>
          <w:sz w:val="20"/>
          <w:szCs w:val="20"/>
        </w:rPr>
        <w:t>Member(m1)</w:t>
      </w:r>
      <w:r w:rsidRPr="000B6329">
        <w:rPr>
          <w:rFonts w:ascii="Courier New" w:hAnsi="Courier New" w:cs="Courier New"/>
          <w:color w:val="080808"/>
          <w:sz w:val="20"/>
          <w:szCs w:val="20"/>
        </w:rPr>
        <w:t>: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0B6329">
        <w:rPr>
          <w:rFonts w:ascii="Courier New" w:hAnsi="Courier New" w:cs="Courier New"/>
          <w:color w:val="0033B3"/>
          <w:sz w:val="20"/>
          <w:szCs w:val="20"/>
        </w:rPr>
        <w:t>email</w:t>
      </w:r>
      <w:r w:rsidRPr="000B6329">
        <w:rPr>
          <w:rFonts w:ascii="Courier New" w:hAnsi="Courier New" w:cs="Courier New"/>
          <w:color w:val="080808"/>
          <w:sz w:val="20"/>
          <w:szCs w:val="20"/>
        </w:rPr>
        <w:t>: homer@simpson.com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0B6329">
        <w:rPr>
          <w:rFonts w:ascii="Courier New" w:hAnsi="Courier New" w:cs="Courier New"/>
          <w:color w:val="0033B3"/>
          <w:sz w:val="20"/>
          <w:szCs w:val="20"/>
        </w:rPr>
        <w:t>password</w:t>
      </w:r>
      <w:r w:rsidRPr="000B6329">
        <w:rPr>
          <w:rFonts w:ascii="Courier New" w:hAnsi="Courier New" w:cs="Courier New"/>
          <w:color w:val="080808"/>
          <w:sz w:val="20"/>
          <w:szCs w:val="20"/>
        </w:rPr>
        <w:t>: secret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0B6329">
        <w:rPr>
          <w:rFonts w:ascii="Courier New" w:hAnsi="Courier New" w:cs="Courier New"/>
          <w:color w:val="0033B3"/>
          <w:sz w:val="20"/>
          <w:szCs w:val="20"/>
        </w:rPr>
        <w:t>firstname</w:t>
      </w:r>
      <w:proofErr w:type="spellEnd"/>
      <w:r w:rsidRPr="000B6329">
        <w:rPr>
          <w:rFonts w:ascii="Courier New" w:hAnsi="Courier New" w:cs="Courier New"/>
          <w:color w:val="080808"/>
          <w:sz w:val="20"/>
          <w:szCs w:val="20"/>
        </w:rPr>
        <w:t>: Homer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proofErr w:type="spellStart"/>
      <w:r w:rsidRPr="000B6329">
        <w:rPr>
          <w:rFonts w:ascii="Courier New" w:hAnsi="Courier New" w:cs="Courier New"/>
          <w:color w:val="0033B3"/>
          <w:sz w:val="20"/>
          <w:szCs w:val="20"/>
        </w:rPr>
        <w:t>lastname</w:t>
      </w:r>
      <w:proofErr w:type="spellEnd"/>
      <w:r w:rsidRPr="000B632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0B6329">
        <w:rPr>
          <w:rFonts w:ascii="Courier New" w:hAnsi="Courier New" w:cs="Courier New"/>
          <w:color w:val="080808"/>
          <w:sz w:val="20"/>
          <w:szCs w:val="20"/>
        </w:rPr>
        <w:t>: Simpson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 w:rsidRPr="000B6329">
        <w:rPr>
          <w:rFonts w:ascii="Courier New" w:hAnsi="Courier New" w:cs="Courier New"/>
          <w:color w:val="0033B3"/>
          <w:sz w:val="20"/>
          <w:szCs w:val="20"/>
        </w:rPr>
        <w:t xml:space="preserve">stations </w:t>
      </w:r>
      <w:r w:rsidRPr="000B6329">
        <w:rPr>
          <w:rFonts w:ascii="Courier New" w:hAnsi="Courier New" w:cs="Courier New"/>
          <w:color w:val="080808"/>
          <w:sz w:val="20"/>
          <w:szCs w:val="20"/>
        </w:rPr>
        <w:t>: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  - s1</w:t>
      </w:r>
      <w:r w:rsidRPr="000B6329">
        <w:rPr>
          <w:rFonts w:ascii="Courier New" w:hAnsi="Courier New" w:cs="Courier New"/>
          <w:color w:val="080808"/>
          <w:sz w:val="20"/>
          <w:szCs w:val="20"/>
        </w:rPr>
        <w:br/>
        <w:t xml:space="preserve">    - s2</w:t>
      </w:r>
    </w:p>
    <w:p w14:paraId="2B70D691" w14:textId="558F9DB1" w:rsidR="006C72D3" w:rsidRDefault="006C72D3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</w:p>
    <w:p w14:paraId="535AAE13" w14:textId="72243B09" w:rsidR="000B6329" w:rsidRPr="001B5BDC" w:rsidRDefault="000B6329" w:rsidP="000B632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color w:val="080808"/>
          <w:sz w:val="20"/>
          <w:szCs w:val="20"/>
        </w:rPr>
      </w:pPr>
    </w:p>
    <w:p w14:paraId="049ECFE2" w14:textId="77777777" w:rsidR="0053453C" w:rsidRDefault="0053453C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rPr>
          <w:rFonts w:ascii="Arial" w:eastAsiaTheme="majorEastAsia" w:hAnsi="Arial" w:cstheme="majorBidi"/>
          <w:b/>
          <w:color w:val="006886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551FB6F" w14:textId="570F64E7" w:rsidR="009B2CA2" w:rsidRDefault="009B2CA2" w:rsidP="009B2CA2">
      <w:pPr>
        <w:pStyle w:val="Heading1"/>
        <w:rPr>
          <w:shd w:val="clear" w:color="auto" w:fill="FFFFFF"/>
        </w:rPr>
      </w:pPr>
      <w:bookmarkStart w:id="58" w:name="_Toc71879873"/>
      <w:r>
        <w:rPr>
          <w:shd w:val="clear" w:color="auto" w:fill="FFFFFF"/>
        </w:rPr>
        <w:lastRenderedPageBreak/>
        <w:t xml:space="preserve">APPENDIX </w:t>
      </w:r>
      <w:r w:rsidR="00D14750">
        <w:rPr>
          <w:shd w:val="clear" w:color="auto" w:fill="FFFFFF"/>
        </w:rPr>
        <w:t>C</w:t>
      </w:r>
      <w:r>
        <w:rPr>
          <w:shd w:val="clear" w:color="auto" w:fill="FFFFFF"/>
        </w:rPr>
        <w:t xml:space="preserve">: Q &amp; A with </w:t>
      </w:r>
      <w:proofErr w:type="spellStart"/>
      <w:r w:rsidR="00343B3E" w:rsidRPr="009B2CA2">
        <w:rPr>
          <w:shd w:val="clear" w:color="auto" w:fill="FFFFFF"/>
        </w:rPr>
        <w:t>WeatherTop</w:t>
      </w:r>
      <w:proofErr w:type="spellEnd"/>
      <w:r w:rsidRPr="009B2CA2">
        <w:rPr>
          <w:shd w:val="clear" w:color="auto" w:fill="FFFFFF"/>
        </w:rPr>
        <w:t xml:space="preserve"> Inc.</w:t>
      </w:r>
      <w:bookmarkEnd w:id="58"/>
    </w:p>
    <w:p w14:paraId="2B892C6A" w14:textId="7D596335" w:rsidR="00E912E0" w:rsidRDefault="00E912E0" w:rsidP="00E912E0">
      <w:pPr>
        <w:pStyle w:val="Body"/>
        <w:spacing w:line="360" w:lineRule="auto"/>
        <w:ind w:left="39" w:firstLine="0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</w:rPr>
        <w:t xml:space="preserve">Q: Is this the complete specification? </w:t>
      </w:r>
    </w:p>
    <w:p w14:paraId="4879AFA8" w14:textId="52BD6E95" w:rsidR="00E912E0" w:rsidRDefault="00E912E0" w:rsidP="00E912E0">
      <w:pPr>
        <w:pStyle w:val="Body"/>
        <w:spacing w:line="360" w:lineRule="auto"/>
        <w:ind w:left="39" w:firstLine="0"/>
        <w:rPr>
          <w:shd w:val="clear" w:color="auto" w:fill="FFFFFF"/>
        </w:rPr>
      </w:pPr>
      <w:r>
        <w:rPr>
          <w:shd w:val="clear" w:color="auto" w:fill="FFFFFF"/>
        </w:rPr>
        <w:t>A: No, we are currently developing additional feature concepts – we will release these in another week or so.</w:t>
      </w:r>
    </w:p>
    <w:p w14:paraId="690A92AC" w14:textId="77777777" w:rsidR="00E912E0" w:rsidRDefault="00E912E0" w:rsidP="00E912E0">
      <w:pPr>
        <w:pStyle w:val="Body"/>
        <w:spacing w:line="360" w:lineRule="auto"/>
        <w:ind w:firstLine="0"/>
        <w:rPr>
          <w:i/>
          <w:iCs/>
          <w:shd w:val="clear" w:color="auto" w:fill="FFFFFF"/>
        </w:rPr>
      </w:pPr>
    </w:p>
    <w:p w14:paraId="7B407A0F" w14:textId="121C76E9" w:rsidR="009B2CA2" w:rsidRDefault="009B2CA2" w:rsidP="009B2CA2">
      <w:pPr>
        <w:pStyle w:val="Body"/>
        <w:spacing w:line="360" w:lineRule="auto"/>
        <w:ind w:left="39" w:firstLine="0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</w:rPr>
        <w:t>Q: Will you accept partial implementations of a version if we run out of time?</w:t>
      </w:r>
    </w:p>
    <w:p w14:paraId="73979253" w14:textId="77777777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  <w:r>
        <w:rPr>
          <w:shd w:val="clear" w:color="auto" w:fill="FFFFFF"/>
        </w:rPr>
        <w:t>A: Yes</w:t>
      </w:r>
    </w:p>
    <w:p w14:paraId="18D5642E" w14:textId="77777777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</w:p>
    <w:p w14:paraId="4D70ED16" w14:textId="77777777" w:rsidR="009B2CA2" w:rsidRPr="00E912E0" w:rsidRDefault="009B2CA2" w:rsidP="009B2CA2">
      <w:pPr>
        <w:pStyle w:val="Body"/>
        <w:spacing w:line="360" w:lineRule="auto"/>
        <w:ind w:left="39" w:firstLine="0"/>
        <w:rPr>
          <w:i/>
          <w:iCs/>
          <w:shd w:val="clear" w:color="auto" w:fill="FFFFFF"/>
        </w:rPr>
      </w:pPr>
      <w:r w:rsidRPr="00E912E0">
        <w:rPr>
          <w:i/>
          <w:iCs/>
          <w:shd w:val="clear" w:color="auto" w:fill="FFFFFF"/>
        </w:rPr>
        <w:t>Q: Must we complete all features specified in a version before attempting the next version?</w:t>
      </w:r>
    </w:p>
    <w:p w14:paraId="00443D90" w14:textId="77777777" w:rsidR="009B2CA2" w:rsidRPr="00E912E0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  <w:r w:rsidRPr="00E912E0">
        <w:rPr>
          <w:shd w:val="clear" w:color="auto" w:fill="FFFFFF"/>
        </w:rPr>
        <w:t>A: No, we are happy to accept partial implementations of each version.</w:t>
      </w:r>
    </w:p>
    <w:p w14:paraId="54FA6540" w14:textId="77777777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</w:p>
    <w:p w14:paraId="250B1AF9" w14:textId="77777777" w:rsidR="009B2CA2" w:rsidRDefault="009B2CA2" w:rsidP="009B2CA2">
      <w:pPr>
        <w:pStyle w:val="Body"/>
        <w:spacing w:line="360" w:lineRule="auto"/>
        <w:ind w:left="39" w:firstLine="0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</w:rPr>
        <w:t>Q: How will you know which features we have implemented?</w:t>
      </w:r>
    </w:p>
    <w:p w14:paraId="361698B3" w14:textId="008A31A0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  <w:r>
        <w:rPr>
          <w:shd w:val="clear" w:color="auto" w:fill="FFFFFF"/>
        </w:rPr>
        <w:t>A: We will run all the versions. In addition, we ask that you submit a rubric/reflection grid indicating your achievements</w:t>
      </w:r>
      <w:r w:rsidR="004A5323">
        <w:rPr>
          <w:shd w:val="clear" w:color="auto" w:fill="FFFFFF"/>
        </w:rPr>
        <w:t xml:space="preserve"> + a short demo video</w:t>
      </w:r>
    </w:p>
    <w:p w14:paraId="1BECE77E" w14:textId="77777777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</w:p>
    <w:p w14:paraId="6A7985CB" w14:textId="247FB899" w:rsidR="009B2CA2" w:rsidRDefault="009B2CA2" w:rsidP="009B2CA2">
      <w:pPr>
        <w:pStyle w:val="Body"/>
        <w:spacing w:line="360" w:lineRule="auto"/>
        <w:ind w:left="39" w:firstLine="0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</w:rPr>
        <w:t>Q: Can we attempt any innovations over an</w:t>
      </w:r>
      <w:r w:rsidR="006F6463">
        <w:rPr>
          <w:i/>
          <w:iCs/>
          <w:shd w:val="clear" w:color="auto" w:fill="FFFFFF"/>
        </w:rPr>
        <w:t>d</w:t>
      </w:r>
      <w:r>
        <w:rPr>
          <w:i/>
          <w:iCs/>
          <w:shd w:val="clear" w:color="auto" w:fill="FFFFFF"/>
        </w:rPr>
        <w:t xml:space="preserve"> above the specification?</w:t>
      </w:r>
    </w:p>
    <w:p w14:paraId="530E9F5A" w14:textId="5926CC0D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  <w:r>
        <w:rPr>
          <w:shd w:val="clear" w:color="auto" w:fill="FFFFFF"/>
        </w:rPr>
        <w:t xml:space="preserve">A: Yes, but this only makes sense if you have completed the </w:t>
      </w:r>
      <w:r w:rsidR="006F6463">
        <w:rPr>
          <w:shd w:val="clear" w:color="auto" w:fill="FFFFFF"/>
        </w:rPr>
        <w:t xml:space="preserve">entire </w:t>
      </w:r>
      <w:r>
        <w:rPr>
          <w:shd w:val="clear" w:color="auto" w:fill="FFFFFF"/>
        </w:rPr>
        <w:t>specification.</w:t>
      </w:r>
    </w:p>
    <w:p w14:paraId="73041B08" w14:textId="77777777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</w:p>
    <w:p w14:paraId="7F8DEBDA" w14:textId="77777777" w:rsidR="009B2CA2" w:rsidRDefault="009B2CA2" w:rsidP="009B2CA2">
      <w:pPr>
        <w:pStyle w:val="Body"/>
        <w:spacing w:line="360" w:lineRule="auto"/>
        <w:ind w:left="39" w:firstLine="0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</w:rPr>
        <w:t>Q: Should we follow the ‘Design Ideas’ below precisely?</w:t>
      </w:r>
    </w:p>
    <w:p w14:paraId="029E0468" w14:textId="5C2F436B" w:rsidR="009B2CA2" w:rsidRDefault="009B2CA2" w:rsidP="009B2CA2">
      <w:pPr>
        <w:pStyle w:val="Body"/>
        <w:spacing w:line="360" w:lineRule="auto"/>
        <w:ind w:left="39" w:firstLine="0"/>
        <w:rPr>
          <w:shd w:val="clear" w:color="auto" w:fill="FFFFFF"/>
        </w:rPr>
      </w:pPr>
      <w:r>
        <w:rPr>
          <w:shd w:val="clear" w:color="auto" w:fill="FFFFFF"/>
        </w:rPr>
        <w:t>A: Not necessarily - if you have other ideas</w:t>
      </w:r>
      <w:r w:rsidR="006F6463">
        <w:rPr>
          <w:shd w:val="clear" w:color="auto" w:fill="FFFFFF"/>
        </w:rPr>
        <w:t>,</w:t>
      </w:r>
      <w:r>
        <w:rPr>
          <w:shd w:val="clear" w:color="auto" w:fill="FFFFFF"/>
        </w:rPr>
        <w:t xml:space="preserve"> we are happy to see the</w:t>
      </w:r>
      <w:r w:rsidR="004A5323">
        <w:rPr>
          <w:shd w:val="clear" w:color="auto" w:fill="FFFFFF"/>
        </w:rPr>
        <w:t>m and they may be rewarded with additional payments.</w:t>
      </w:r>
      <w:r>
        <w:rPr>
          <w:shd w:val="clear" w:color="auto" w:fill="FFFFFF"/>
        </w:rPr>
        <w:t xml:space="preserve"> </w:t>
      </w:r>
    </w:p>
    <w:p w14:paraId="5DC522F2" w14:textId="77777777" w:rsidR="009B2CA2" w:rsidRDefault="009B2CA2" w:rsidP="006F6463">
      <w:pPr>
        <w:pStyle w:val="Body"/>
        <w:spacing w:line="360" w:lineRule="auto"/>
        <w:ind w:firstLine="0"/>
        <w:rPr>
          <w:shd w:val="clear" w:color="auto" w:fill="FFFFFF"/>
        </w:rPr>
      </w:pPr>
    </w:p>
    <w:p w14:paraId="6EDA7820" w14:textId="77777777" w:rsidR="009B2CA2" w:rsidRDefault="009B2CA2" w:rsidP="009B2CA2">
      <w:pPr>
        <w:pStyle w:val="Body"/>
        <w:spacing w:line="360" w:lineRule="auto"/>
        <w:rPr>
          <w:shd w:val="clear" w:color="auto" w:fill="FFFFFF"/>
        </w:rPr>
      </w:pPr>
    </w:p>
    <w:p w14:paraId="4E3F5823" w14:textId="77777777" w:rsidR="009B2CA2" w:rsidRDefault="009B2CA2" w:rsidP="009B2CA2">
      <w:pPr>
        <w:pStyle w:val="Body"/>
        <w:spacing w:line="360" w:lineRule="auto"/>
        <w:rPr>
          <w:shd w:val="clear" w:color="auto" w:fill="FFFFFF"/>
        </w:rPr>
      </w:pPr>
    </w:p>
    <w:p w14:paraId="6F2521EF" w14:textId="77777777" w:rsidR="009B2CA2" w:rsidRDefault="009B2CA2" w:rsidP="009B2CA2">
      <w:pPr>
        <w:pStyle w:val="Body"/>
        <w:spacing w:line="360" w:lineRule="auto"/>
        <w:rPr>
          <w:shd w:val="clear" w:color="auto" w:fill="FFFFFF"/>
        </w:rPr>
      </w:pPr>
    </w:p>
    <w:p w14:paraId="7E93CB40" w14:textId="77777777" w:rsidR="009B2CA2" w:rsidRDefault="009B2CA2" w:rsidP="009B2CA2">
      <w:pPr>
        <w:pStyle w:val="Body2"/>
        <w:spacing w:line="360" w:lineRule="auto"/>
        <w:rPr>
          <w:shd w:val="clear" w:color="auto" w:fill="FFFFFF"/>
        </w:rPr>
      </w:pPr>
    </w:p>
    <w:p w14:paraId="06E95927" w14:textId="77777777" w:rsidR="009B2CA2" w:rsidRDefault="009B2CA2" w:rsidP="009B2CA2">
      <w:pPr>
        <w:pStyle w:val="Body2"/>
        <w:spacing w:line="360" w:lineRule="auto"/>
        <w:rPr>
          <w:shd w:val="clear" w:color="auto" w:fill="FFFFFF"/>
        </w:rPr>
      </w:pPr>
    </w:p>
    <w:p w14:paraId="410DED3B" w14:textId="77777777" w:rsidR="009B2CA2" w:rsidRDefault="009B2CA2" w:rsidP="009B2CA2">
      <w:pPr>
        <w:pStyle w:val="Body2"/>
        <w:spacing w:line="360" w:lineRule="auto"/>
        <w:rPr>
          <w:shd w:val="clear" w:color="auto" w:fill="FFFFFF"/>
        </w:rPr>
      </w:pPr>
    </w:p>
    <w:p w14:paraId="4E52D5E3" w14:textId="77777777" w:rsidR="009B2CA2" w:rsidRDefault="009B2CA2" w:rsidP="009B2CA2">
      <w:pPr>
        <w:pStyle w:val="Body2"/>
        <w:spacing w:line="360" w:lineRule="auto"/>
        <w:rPr>
          <w:shd w:val="clear" w:color="auto" w:fill="FFFFFF"/>
        </w:rPr>
      </w:pPr>
    </w:p>
    <w:p w14:paraId="5AE43D0E" w14:textId="77777777" w:rsidR="009B2CA2" w:rsidRDefault="009B2CA2" w:rsidP="009B2CA2">
      <w:pPr>
        <w:pStyle w:val="Heading"/>
        <w:spacing w:line="360" w:lineRule="auto"/>
        <w:rPr>
          <w:shd w:val="clear" w:color="auto" w:fill="FFFFFF"/>
        </w:rPr>
      </w:pPr>
    </w:p>
    <w:p w14:paraId="010728E4" w14:textId="77777777" w:rsidR="009B2CA2" w:rsidRDefault="009B2CA2" w:rsidP="009B2CA2">
      <w:pPr>
        <w:pStyle w:val="Body2"/>
        <w:spacing w:line="360" w:lineRule="auto"/>
        <w:sectPr w:rsidR="009B2CA2" w:rsidSect="00BB69FF">
          <w:headerReference w:type="default" r:id="rId24"/>
          <w:pgSz w:w="11900" w:h="16840"/>
          <w:pgMar w:top="1080" w:right="1152" w:bottom="1505" w:left="1152" w:header="720" w:footer="864" w:gutter="0"/>
          <w:cols w:space="720"/>
        </w:sectPr>
      </w:pPr>
    </w:p>
    <w:p w14:paraId="39D3C4FC" w14:textId="1923BCEA" w:rsidR="00E15F2B" w:rsidRDefault="00E15F2B" w:rsidP="00E15F2B">
      <w:pPr>
        <w:pStyle w:val="Heading1"/>
      </w:pPr>
      <w:bookmarkStart w:id="59" w:name="_Toc71879874"/>
      <w:r>
        <w:lastRenderedPageBreak/>
        <w:t>APPENDIX D: Code Style</w:t>
      </w:r>
      <w:bookmarkEnd w:id="59"/>
    </w:p>
    <w:p w14:paraId="5A56B3CC" w14:textId="685F570C" w:rsidR="00E77931" w:rsidRDefault="00E77931" w:rsidP="00204636">
      <w:pPr>
        <w:pStyle w:val="Body"/>
        <w:spacing w:line="360" w:lineRule="auto"/>
        <w:ind w:left="39" w:firstLine="0"/>
      </w:pPr>
      <w:r>
        <w:t>Coding Style Guides are often adopted by development teams to ensure consistent code layout, naming and recommended method, class and file sizes. Th</w:t>
      </w:r>
      <w:r w:rsidR="00204636">
        <w:t>ese guidelines</w:t>
      </w:r>
      <w:r>
        <w:t xml:space="preserve"> aid developers moving between projects – and also </w:t>
      </w:r>
      <w:r w:rsidR="00204636">
        <w:t xml:space="preserve">working with components authored by different team members within a single project. </w:t>
      </w:r>
      <w:proofErr w:type="spellStart"/>
      <w:r w:rsidR="000C739E">
        <w:t>WeatherTop</w:t>
      </w:r>
      <w:proofErr w:type="spellEnd"/>
      <w:r w:rsidR="000C739E">
        <w:t xml:space="preserve"> industries have adopted the default IntelliJ code style </w:t>
      </w:r>
      <w:r w:rsidR="007705BA">
        <w:t>–</w:t>
      </w:r>
      <w:r w:rsidR="000C739E">
        <w:t xml:space="preserve"> with</w:t>
      </w:r>
      <w:r w:rsidR="007705BA">
        <w:t xml:space="preserve"> the following settings:</w:t>
      </w:r>
    </w:p>
    <w:p w14:paraId="268AC4E5" w14:textId="553FBD73" w:rsidR="007705BA" w:rsidRPr="00E77931" w:rsidRDefault="007705BA" w:rsidP="00204636">
      <w:pPr>
        <w:pStyle w:val="Body"/>
        <w:spacing w:line="360" w:lineRule="auto"/>
        <w:ind w:left="39" w:firstLine="0"/>
      </w:pPr>
    </w:p>
    <w:p w14:paraId="572F195C" w14:textId="77777777" w:rsidR="007705BA" w:rsidRDefault="007705BA" w:rsidP="00E77931">
      <w:pPr>
        <w:pStyle w:val="Body"/>
        <w:spacing w:line="360" w:lineRule="auto"/>
        <w:ind w:firstLine="0"/>
      </w:pPr>
      <w:r>
        <w:rPr>
          <w:rFonts w:ascii="Arial" w:eastAsiaTheme="majorEastAsia" w:hAnsi="Arial" w:cstheme="majorBidi"/>
          <w:b/>
          <w:noProof/>
          <w:color w:val="006886" w:themeColor="accent1" w:themeShade="BF"/>
          <w:sz w:val="32"/>
          <w:szCs w:val="32"/>
        </w:rPr>
        <w:drawing>
          <wp:inline distT="0" distB="0" distL="0" distR="0" wp14:anchorId="38AB234E" wp14:editId="076FA088">
            <wp:extent cx="3039534" cy="2350603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65" cy="23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2C4F" w14:textId="77777777" w:rsidR="007705BA" w:rsidRDefault="007705BA" w:rsidP="00E77931">
      <w:pPr>
        <w:pStyle w:val="Body"/>
        <w:spacing w:line="360" w:lineRule="auto"/>
        <w:ind w:firstLine="0"/>
      </w:pPr>
    </w:p>
    <w:p w14:paraId="676C28CB" w14:textId="5039F6E5" w:rsidR="007705BA" w:rsidRDefault="003370D9" w:rsidP="00E77931">
      <w:pPr>
        <w:pStyle w:val="Body"/>
        <w:spacing w:line="360" w:lineRule="auto"/>
        <w:ind w:firstLine="0"/>
      </w:pPr>
      <w:r>
        <w:t>We expect the Java code to be formatted</w:t>
      </w:r>
      <w:r w:rsidR="007705BA">
        <w:t xml:space="preserve"> </w:t>
      </w:r>
      <w:r>
        <w:t xml:space="preserve">with the above, which can be triggered automatically via </w:t>
      </w:r>
      <w:r w:rsidR="007705BA" w:rsidRPr="007705BA">
        <w:rPr>
          <w:i/>
          <w:iCs/>
        </w:rPr>
        <w:t>“Code-&gt;Reformat Code</w:t>
      </w:r>
      <w:r w:rsidR="007705BA">
        <w:t>” menu option in the IDE. In addition to the above, we are also support</w:t>
      </w:r>
      <w:r>
        <w:t>ers</w:t>
      </w:r>
      <w:r w:rsidR="007705BA">
        <w:t xml:space="preserve"> of  sensible choices as itemized on this </w:t>
      </w:r>
      <w:hyperlink r:id="rId26" w:history="1">
        <w:r w:rsidR="007705BA" w:rsidRPr="007705BA">
          <w:rPr>
            <w:rStyle w:val="Hyperlink"/>
          </w:rPr>
          <w:t>short guide here</w:t>
        </w:r>
      </w:hyperlink>
      <w:r w:rsidR="007705BA">
        <w:t>. However, we are not expecting strict adherence to this guide. Nevertheless, we are fussy about:</w:t>
      </w:r>
    </w:p>
    <w:p w14:paraId="5AC18A3A" w14:textId="77777777" w:rsidR="00945CB0" w:rsidRDefault="00945CB0" w:rsidP="00E77931">
      <w:pPr>
        <w:pStyle w:val="Body"/>
        <w:spacing w:line="360" w:lineRule="auto"/>
        <w:ind w:firstLine="0"/>
      </w:pPr>
    </w:p>
    <w:p w14:paraId="73172903" w14:textId="2A597C86" w:rsidR="007705BA" w:rsidRDefault="007705BA" w:rsidP="007705BA">
      <w:pPr>
        <w:pStyle w:val="Body"/>
        <w:numPr>
          <w:ilvl w:val="0"/>
          <w:numId w:val="27"/>
        </w:numPr>
        <w:spacing w:line="360" w:lineRule="auto"/>
      </w:pPr>
      <w:r>
        <w:t>Indentation as enforced by the above settings</w:t>
      </w:r>
    </w:p>
    <w:p w14:paraId="460AE70A" w14:textId="733B1520" w:rsidR="007705BA" w:rsidRDefault="007705BA" w:rsidP="007705BA">
      <w:pPr>
        <w:pStyle w:val="Body"/>
        <w:numPr>
          <w:ilvl w:val="0"/>
          <w:numId w:val="27"/>
        </w:numPr>
        <w:spacing w:line="360" w:lineRule="auto"/>
      </w:pPr>
      <w:r>
        <w:t>Blank lines used very sparingly</w:t>
      </w:r>
    </w:p>
    <w:p w14:paraId="3CA65E4B" w14:textId="3149A8E1" w:rsidR="007705BA" w:rsidRDefault="007705BA" w:rsidP="007705BA">
      <w:pPr>
        <w:pStyle w:val="Body"/>
        <w:numPr>
          <w:ilvl w:val="0"/>
          <w:numId w:val="27"/>
        </w:numPr>
        <w:spacing w:line="360" w:lineRule="auto"/>
      </w:pPr>
      <w:r>
        <w:t>Reasonably short methods</w:t>
      </w:r>
      <w:r w:rsidR="003370D9">
        <w:t xml:space="preserve"> – typically &lt; 15 lines. Although the conversion/analytic methods will be longer for certain algorithms.</w:t>
      </w:r>
    </w:p>
    <w:p w14:paraId="2BFD8E5C" w14:textId="394B336B" w:rsidR="000171D6" w:rsidRDefault="000171D6" w:rsidP="00945CB0">
      <w:pPr>
        <w:pStyle w:val="Body"/>
        <w:spacing w:line="360" w:lineRule="auto"/>
        <w:ind w:left="720" w:firstLine="0"/>
      </w:pPr>
    </w:p>
    <w:p w14:paraId="7C6355F9" w14:textId="53494771" w:rsidR="003370D9" w:rsidRDefault="003370D9" w:rsidP="003370D9">
      <w:pPr>
        <w:pStyle w:val="Body"/>
        <w:spacing w:line="360" w:lineRule="auto"/>
        <w:ind w:firstLine="0"/>
      </w:pPr>
      <w:r w:rsidRPr="003370D9">
        <w:rPr>
          <w:i/>
          <w:iCs/>
        </w:rPr>
        <w:t>A note on Comments:</w:t>
      </w:r>
      <w:r>
        <w:t xml:space="preserve"> We have no objection to comments if individual developers like to use </w:t>
      </w:r>
      <w:r w:rsidR="00945CB0">
        <w:t>them</w:t>
      </w:r>
      <w:r>
        <w:t xml:space="preserve"> as a learning tool, documenting their knowledge.   However, we support </w:t>
      </w:r>
      <w:hyperlink r:id="rId27" w:history="1">
        <w:r w:rsidRPr="003370D9">
          <w:rPr>
            <w:rStyle w:val="Hyperlink"/>
          </w:rPr>
          <w:t>Self Documenting Code</w:t>
        </w:r>
      </w:hyperlink>
      <w:r>
        <w:t xml:space="preserve">, with good name choices + simple algorithmic approaches preferred over complicated over optimized </w:t>
      </w:r>
      <w:r w:rsidR="00945CB0">
        <w:t>techniques.</w:t>
      </w:r>
      <w:r>
        <w:t xml:space="preserve"> </w:t>
      </w:r>
    </w:p>
    <w:p w14:paraId="3D46911E" w14:textId="77777777" w:rsidR="000171D6" w:rsidRDefault="000171D6" w:rsidP="003370D9">
      <w:pPr>
        <w:pStyle w:val="Body"/>
        <w:spacing w:line="360" w:lineRule="auto"/>
        <w:ind w:firstLine="0"/>
      </w:pPr>
    </w:p>
    <w:p w14:paraId="70079DA1" w14:textId="69C62B74" w:rsidR="003370D9" w:rsidRDefault="000171D6" w:rsidP="003370D9">
      <w:pPr>
        <w:pStyle w:val="Body"/>
        <w:spacing w:line="360" w:lineRule="auto"/>
        <w:ind w:firstLine="0"/>
      </w:pPr>
      <w:r>
        <w:t>We expect HTML code to follow the same indentation + blank lines policies as above.</w:t>
      </w:r>
    </w:p>
    <w:p w14:paraId="6E14B7AA" w14:textId="77777777" w:rsidR="003370D9" w:rsidRDefault="003370D9" w:rsidP="003370D9">
      <w:pPr>
        <w:pStyle w:val="Body"/>
        <w:spacing w:line="360" w:lineRule="auto"/>
        <w:ind w:left="720" w:firstLine="0"/>
      </w:pPr>
    </w:p>
    <w:p w14:paraId="283441E3" w14:textId="2BFC4D07" w:rsidR="00615A1D" w:rsidRDefault="00E15F2B" w:rsidP="00615A1D">
      <w:pPr>
        <w:pStyle w:val="Heading1"/>
      </w:pPr>
      <w:r>
        <w:br w:type="page"/>
      </w:r>
      <w:bookmarkStart w:id="60" w:name="_Toc71879875"/>
      <w:r w:rsidR="00615A1D">
        <w:lastRenderedPageBreak/>
        <w:t>APPENDIX E: Video Guide</w:t>
      </w:r>
      <w:bookmarkEnd w:id="60"/>
    </w:p>
    <w:p w14:paraId="0923DFE9" w14:textId="77777777" w:rsidR="00615A1D" w:rsidRPr="00615A1D" w:rsidRDefault="00615A1D" w:rsidP="00615A1D"/>
    <w:p w14:paraId="72E287DB" w14:textId="0908D4E5" w:rsidR="004E1C3E" w:rsidRPr="00615A1D" w:rsidRDefault="004E1C3E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>
        <w:rPr>
          <w:rFonts w:ascii="Palatino" w:eastAsia="Arial Unicode MS" w:hAnsi="Palatino" w:cs="Arial Unicode MS"/>
          <w:color w:val="000000"/>
          <w:bdr w:val="nil"/>
        </w:rPr>
        <w:t xml:space="preserve">The advice here is similar to Programming Assignment 2. </w:t>
      </w:r>
      <w:r w:rsidR="00615A1D" w:rsidRPr="00615A1D">
        <w:rPr>
          <w:rFonts w:ascii="Palatino" w:eastAsia="Arial Unicode MS" w:hAnsi="Palatino" w:cs="Arial Unicode MS"/>
          <w:color w:val="000000"/>
          <w:bdr w:val="nil"/>
        </w:rPr>
        <w:t xml:space="preserve">You must include a video (screen recording) [min </w:t>
      </w:r>
      <w:r w:rsidR="00615A1D">
        <w:rPr>
          <w:rFonts w:ascii="Palatino" w:eastAsia="Arial Unicode MS" w:hAnsi="Palatino" w:cs="Arial Unicode MS"/>
          <w:color w:val="000000"/>
          <w:bdr w:val="nil"/>
        </w:rPr>
        <w:t>5</w:t>
      </w:r>
      <w:r w:rsidR="00615A1D" w:rsidRPr="00615A1D">
        <w:rPr>
          <w:rFonts w:ascii="Palatino" w:eastAsia="Arial Unicode MS" w:hAnsi="Palatino" w:cs="Arial Unicode MS"/>
          <w:color w:val="000000"/>
          <w:bdr w:val="nil"/>
        </w:rPr>
        <w:t xml:space="preserve"> mins, max 10 mins] to present your assignment. The video must include </w:t>
      </w:r>
      <w:r>
        <w:rPr>
          <w:rFonts w:ascii="Palatino" w:eastAsia="Arial Unicode MS" w:hAnsi="Palatino" w:cs="Arial Unicode MS"/>
          <w:color w:val="000000"/>
          <w:bdr w:val="nil"/>
        </w:rPr>
        <w:t xml:space="preserve">voice </w:t>
      </w:r>
      <w:r w:rsidR="00615A1D" w:rsidRPr="00615A1D">
        <w:rPr>
          <w:rFonts w:ascii="Palatino" w:eastAsia="Arial Unicode MS" w:hAnsi="Palatino" w:cs="Arial Unicode MS"/>
          <w:color w:val="000000"/>
          <w:bdr w:val="nil"/>
        </w:rPr>
        <w:t>audio (microphone)</w:t>
      </w:r>
      <w:r>
        <w:rPr>
          <w:rFonts w:ascii="Palatino" w:eastAsia="Arial Unicode MS" w:hAnsi="Palatino" w:cs="Arial Unicode MS"/>
          <w:color w:val="000000"/>
          <w:bdr w:val="nil"/>
        </w:rPr>
        <w:t>.</w:t>
      </w:r>
    </w:p>
    <w:p w14:paraId="74B60F41" w14:textId="07743610" w:rsidR="00372393" w:rsidRDefault="004E1C3E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>
        <w:rPr>
          <w:rFonts w:ascii="Palatino" w:eastAsia="Arial Unicode MS" w:hAnsi="Palatino" w:cs="Arial Unicode MS"/>
          <w:color w:val="000000"/>
          <w:bdr w:val="nil"/>
        </w:rPr>
        <w:t>Before recording, plan out your video.</w:t>
      </w:r>
    </w:p>
    <w:p w14:paraId="1C12BF75" w14:textId="3B034F5F" w:rsidR="00BC6F32" w:rsidRPr="00E433B5" w:rsidRDefault="00372393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b/>
          <w:bCs/>
          <w:color w:val="000000"/>
          <w:bdr w:val="nil"/>
        </w:rPr>
      </w:pPr>
      <w:r w:rsidRPr="00615A1D">
        <w:rPr>
          <w:rFonts w:ascii="Palatino" w:eastAsia="Arial Unicode MS" w:hAnsi="Palatino" w:cs="Arial Unicode MS"/>
          <w:b/>
          <w:bCs/>
          <w:color w:val="000000"/>
          <w:bdr w:val="nil"/>
        </w:rPr>
        <w:t>Structure of the video:</w:t>
      </w:r>
    </w:p>
    <w:tbl>
      <w:tblPr>
        <w:tblpPr w:leftFromText="180" w:rightFromText="180" w:vertAnchor="page" w:horzAnchor="margin" w:tblpY="4667"/>
        <w:tblW w:w="1020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5669"/>
        <w:gridCol w:w="2827"/>
      </w:tblGrid>
      <w:tr w:rsidR="00F76618" w:rsidRPr="00615A1D" w14:paraId="7F859BF5" w14:textId="77777777" w:rsidTr="00BC6F32">
        <w:trPr>
          <w:tblHeader/>
        </w:trPr>
        <w:tc>
          <w:tcPr>
            <w:tcW w:w="170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5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6612183A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Part</w:t>
            </w:r>
          </w:p>
        </w:tc>
        <w:tc>
          <w:tcPr>
            <w:tcW w:w="5669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5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5F3848FA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Description</w:t>
            </w:r>
          </w:p>
        </w:tc>
        <w:tc>
          <w:tcPr>
            <w:tcW w:w="282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5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0D548BD8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Duration</w:t>
            </w:r>
          </w:p>
        </w:tc>
      </w:tr>
      <w:tr w:rsidR="00F76618" w:rsidRPr="00615A1D" w14:paraId="7D931766" w14:textId="77777777" w:rsidTr="00BC6F32">
        <w:tc>
          <w:tcPr>
            <w:tcW w:w="170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0" w:type="dxa"/>
              <w:bottom w:w="160" w:type="dxa"/>
              <w:right w:w="240" w:type="dxa"/>
            </w:tcMar>
            <w:hideMark/>
          </w:tcPr>
          <w:p w14:paraId="43BCF293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Intro</w:t>
            </w:r>
          </w:p>
        </w:tc>
        <w:tc>
          <w:tcPr>
            <w:tcW w:w="5669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240" w:type="dxa"/>
              <w:bottom w:w="160" w:type="dxa"/>
              <w:right w:w="240" w:type="dxa"/>
            </w:tcMar>
            <w:hideMark/>
          </w:tcPr>
          <w:p w14:paraId="71662FC9" w14:textId="77777777" w:rsidR="00F76618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>Here you should use the rubric to introduce the versions you completed successfully, or partially completed.</w:t>
            </w:r>
          </w:p>
          <w:p w14:paraId="42B2D2E2" w14:textId="06BB45A5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You are now in a position to </w:t>
            </w:r>
            <w:r w:rsidRPr="00372393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estimate</w:t>
            </w: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</w:t>
            </w:r>
            <w:r w:rsidRPr="00372393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payment</w:t>
            </w: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</w:t>
            </w:r>
            <w:r w:rsidRPr="00372393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and request this</w:t>
            </w: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. The remainder of the video explains why you deserve that payment!  </w:t>
            </w:r>
          </w:p>
        </w:tc>
        <w:tc>
          <w:tcPr>
            <w:tcW w:w="282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240" w:type="dxa"/>
              <w:bottom w:w="160" w:type="dxa"/>
              <w:right w:w="0" w:type="dxa"/>
            </w:tcMar>
            <w:hideMark/>
          </w:tcPr>
          <w:p w14:paraId="61510E01" w14:textId="54BB4453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color w:val="000000"/>
                <w:bdr w:val="nil"/>
              </w:rPr>
              <w:t>(&lt;</w:t>
            </w: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>1</w:t>
            </w:r>
            <w:r w:rsidRPr="00615A1D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min)</w:t>
            </w:r>
          </w:p>
        </w:tc>
      </w:tr>
      <w:tr w:rsidR="00F76618" w:rsidRPr="00615A1D" w14:paraId="5A72A4FC" w14:textId="77777777" w:rsidTr="00BC6F32">
        <w:tc>
          <w:tcPr>
            <w:tcW w:w="170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0" w:type="dxa"/>
              <w:bottom w:w="160" w:type="dxa"/>
              <w:right w:w="240" w:type="dxa"/>
            </w:tcMar>
            <w:hideMark/>
          </w:tcPr>
          <w:p w14:paraId="0EF5987F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Demo</w:t>
            </w:r>
          </w:p>
        </w:tc>
        <w:tc>
          <w:tcPr>
            <w:tcW w:w="5669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240" w:type="dxa"/>
              <w:bottom w:w="160" w:type="dxa"/>
              <w:right w:w="240" w:type="dxa"/>
            </w:tcMar>
            <w:hideMark/>
          </w:tcPr>
          <w:p w14:paraId="7EE7FE19" w14:textId="1E39D073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>Demonstrate the working features of your latest version of the application</w:t>
            </w:r>
            <w:r w:rsidR="00E715AF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(as already highlighted in the intro)</w:t>
            </w: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>.</w:t>
            </w:r>
            <w:r w:rsidR="00E715AF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</w:t>
            </w:r>
            <w:r w:rsidR="00E715AF">
              <w:rPr>
                <w:rFonts w:ascii="Palatino" w:eastAsia="Arial Unicode MS" w:hAnsi="Palatino" w:cs="Arial Unicode MS"/>
                <w:color w:val="000000"/>
                <w:bdr w:val="nil"/>
              </w:rPr>
              <w:br/>
            </w:r>
            <w:r w:rsidR="00E715AF">
              <w:rPr>
                <w:rFonts w:ascii="Palatino" w:eastAsia="Arial Unicode MS" w:hAnsi="Palatino" w:cs="Arial Unicode MS"/>
                <w:color w:val="000000"/>
                <w:bdr w:val="nil"/>
              </w:rPr>
              <w:br/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For the version you have reached, (a particular row in the rubric), d</w:t>
            </w:r>
            <w:r w:rsidR="00E715AF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emonstrate </w:t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>the features working in th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at</w:t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row 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for</w:t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each column that are working. 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If you have gone further in other columns demonstrate those features also.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br/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Mention any elements from 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particular</w:t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cells in the rubric</w:t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that are </w:t>
            </w:r>
            <w:r w:rsidR="00372393">
              <w:rPr>
                <w:rFonts w:ascii="Palatino" w:eastAsia="Arial Unicode MS" w:hAnsi="Palatino" w:cs="Arial Unicode MS"/>
                <w:color w:val="000000"/>
                <w:bdr w:val="nil"/>
              </w:rPr>
              <w:t>NOT</w:t>
            </w:r>
            <w:r w:rsidR="00BC6F32">
              <w:rPr>
                <w:rFonts w:ascii="Palatino" w:eastAsia="Arial Unicode MS" w:hAnsi="Palatino" w:cs="Arial Unicode MS"/>
                <w:color w:val="000000"/>
                <w:bdr w:val="nil"/>
              </w:rPr>
              <w:t xml:space="preserve"> working.</w:t>
            </w:r>
          </w:p>
        </w:tc>
        <w:tc>
          <w:tcPr>
            <w:tcW w:w="282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240" w:type="dxa"/>
              <w:bottom w:w="160" w:type="dxa"/>
              <w:right w:w="0" w:type="dxa"/>
            </w:tcMar>
            <w:hideMark/>
          </w:tcPr>
          <w:p w14:paraId="250C0D9A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color w:val="000000"/>
                <w:bdr w:val="nil"/>
              </w:rPr>
              <w:t>(&lt;3 mins)</w:t>
            </w:r>
          </w:p>
        </w:tc>
      </w:tr>
      <w:tr w:rsidR="00F76618" w:rsidRPr="00615A1D" w14:paraId="0F9806D0" w14:textId="77777777" w:rsidTr="00BC6F32">
        <w:tc>
          <w:tcPr>
            <w:tcW w:w="170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0" w:type="dxa"/>
              <w:bottom w:w="160" w:type="dxa"/>
              <w:right w:w="240" w:type="dxa"/>
            </w:tcMar>
            <w:hideMark/>
          </w:tcPr>
          <w:p w14:paraId="7B3041CB" w14:textId="77777777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b/>
                <w:bCs/>
                <w:color w:val="000000"/>
                <w:bdr w:val="nil"/>
              </w:rPr>
              <w:t>Code Walkthrough</w:t>
            </w:r>
          </w:p>
        </w:tc>
        <w:tc>
          <w:tcPr>
            <w:tcW w:w="5669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240" w:type="dxa"/>
              <w:bottom w:w="160" w:type="dxa"/>
              <w:right w:w="240" w:type="dxa"/>
            </w:tcMar>
            <w:hideMark/>
          </w:tcPr>
          <w:p w14:paraId="0558F851" w14:textId="543F1860" w:rsidR="00F76618" w:rsidRPr="00615A1D" w:rsidRDefault="00BC6F32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>
              <w:rPr>
                <w:rFonts w:ascii="Palatino" w:eastAsia="Arial Unicode MS" w:hAnsi="Palatino" w:cs="Arial Unicode MS"/>
                <w:color w:val="000000"/>
                <w:bdr w:val="nil"/>
              </w:rPr>
              <w:t>You’ve demonstrated what’s working above. Now, Explain how your code works to implement what you’ve demonstrated, opening up the relevant files and sections as they would be called.</w:t>
            </w:r>
          </w:p>
        </w:tc>
        <w:tc>
          <w:tcPr>
            <w:tcW w:w="282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9FAFB"/>
            <w:tcMar>
              <w:top w:w="160" w:type="dxa"/>
              <w:left w:w="240" w:type="dxa"/>
              <w:bottom w:w="160" w:type="dxa"/>
              <w:right w:w="0" w:type="dxa"/>
            </w:tcMar>
            <w:hideMark/>
          </w:tcPr>
          <w:p w14:paraId="413B00BC" w14:textId="3A499CFD" w:rsidR="00F76618" w:rsidRPr="00615A1D" w:rsidRDefault="00F76618" w:rsidP="00BC6F3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Palatino" w:eastAsia="Arial Unicode MS" w:hAnsi="Palatino" w:cs="Arial Unicode MS"/>
                <w:color w:val="000000"/>
                <w:bdr w:val="nil"/>
              </w:rPr>
            </w:pPr>
            <w:r w:rsidRPr="00615A1D">
              <w:rPr>
                <w:rFonts w:ascii="Palatino" w:eastAsia="Arial Unicode MS" w:hAnsi="Palatino" w:cs="Arial Unicode MS"/>
                <w:color w:val="000000"/>
                <w:bdr w:val="nil"/>
              </w:rPr>
              <w:t>(&lt;6 mins)</w:t>
            </w:r>
          </w:p>
        </w:tc>
      </w:tr>
    </w:tbl>
    <w:p w14:paraId="2398B090" w14:textId="77777777" w:rsidR="00F76618" w:rsidRDefault="00F76618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</w:p>
    <w:p w14:paraId="6DFE30F9" w14:textId="3B1F6639" w:rsidR="004E1C3E" w:rsidRDefault="004E1C3E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>
        <w:rPr>
          <w:rFonts w:ascii="Palatino" w:eastAsia="Arial Unicode MS" w:hAnsi="Palatino" w:cs="Arial Unicode MS"/>
          <w:color w:val="000000"/>
          <w:bdr w:val="nil"/>
        </w:rPr>
        <w:lastRenderedPageBreak/>
        <w:br/>
        <w:t xml:space="preserve">Start by filling in the rubric. </w:t>
      </w:r>
      <w:r w:rsidR="00F76618">
        <w:rPr>
          <w:rFonts w:ascii="Palatino" w:eastAsia="Arial Unicode MS" w:hAnsi="Palatino" w:cs="Arial Unicode MS"/>
          <w:color w:val="000000"/>
          <w:bdr w:val="nil"/>
        </w:rPr>
        <w:t>Tick off all the boxes that are complete. If a box is partially complete</w:t>
      </w:r>
      <w:r w:rsidR="00BC6F32">
        <w:rPr>
          <w:rFonts w:ascii="Palatino" w:eastAsia="Arial Unicode MS" w:hAnsi="Palatino" w:cs="Arial Unicode MS"/>
          <w:color w:val="000000"/>
          <w:bdr w:val="nil"/>
        </w:rPr>
        <w:t>,</w:t>
      </w:r>
      <w:r w:rsidR="00F76618">
        <w:rPr>
          <w:rFonts w:ascii="Palatino" w:eastAsia="Arial Unicode MS" w:hAnsi="Palatino" w:cs="Arial Unicode MS"/>
          <w:color w:val="000000"/>
          <w:bdr w:val="nil"/>
        </w:rPr>
        <w:t xml:space="preserve"> tick the parts that are complete, and circle the parts that are not. </w:t>
      </w:r>
      <w:r>
        <w:rPr>
          <w:rFonts w:ascii="Palatino" w:eastAsia="Arial Unicode MS" w:hAnsi="Palatino" w:cs="Arial Unicode MS"/>
          <w:color w:val="000000"/>
          <w:bdr w:val="nil"/>
        </w:rPr>
        <w:t>This will enable you to present very concisely what you have managed to do</w:t>
      </w:r>
      <w:r w:rsidR="00F76618">
        <w:rPr>
          <w:rFonts w:ascii="Palatino" w:eastAsia="Arial Unicode MS" w:hAnsi="Palatino" w:cs="Arial Unicode MS"/>
          <w:color w:val="000000"/>
          <w:bdr w:val="nil"/>
        </w:rPr>
        <w:t xml:space="preserve"> and will focus the subsequent interview. </w:t>
      </w:r>
      <w:r w:rsidR="00533ABF">
        <w:rPr>
          <w:rFonts w:ascii="Palatino" w:eastAsia="Arial Unicode MS" w:hAnsi="Palatino" w:cs="Arial Unicode MS"/>
          <w:color w:val="000000"/>
          <w:bdr w:val="nil"/>
        </w:rPr>
        <w:t>Add commentary to summarise what is completed in the rubric, and for any elements that are attempted but incomplete (for each column). You have now completed a  written reflection.</w:t>
      </w:r>
    </w:p>
    <w:p w14:paraId="49A74CB2" w14:textId="77777777" w:rsidR="004E1C3E" w:rsidRDefault="004E1C3E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</w:p>
    <w:p w14:paraId="1069CF8B" w14:textId="09F9E554" w:rsidR="00615A1D" w:rsidRPr="00615A1D" w:rsidRDefault="00615A1D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There are many software programs that enable you to record the desktop as a video</w:t>
      </w:r>
      <w:r w:rsidR="00BC6F32">
        <w:rPr>
          <w:rFonts w:ascii="Palatino" w:eastAsia="Arial Unicode MS" w:hAnsi="Palatino" w:cs="Arial Unicode MS"/>
          <w:color w:val="000000"/>
          <w:bdr w:val="nil"/>
        </w:rPr>
        <w:t xml:space="preserve">. Use whatever works for you but record at a </w:t>
      </w:r>
      <w:r w:rsidR="00BC6F32" w:rsidRPr="00372393">
        <w:rPr>
          <w:rFonts w:ascii="Palatino" w:eastAsia="Arial Unicode MS" w:hAnsi="Palatino" w:cs="Arial Unicode MS"/>
          <w:b/>
          <w:bCs/>
          <w:color w:val="000000"/>
          <w:bdr w:val="nil"/>
        </w:rPr>
        <w:t>minimum</w:t>
      </w:r>
      <w:r w:rsidR="00BC6F32">
        <w:rPr>
          <w:rFonts w:ascii="Palatino" w:eastAsia="Arial Unicode MS" w:hAnsi="Palatino" w:cs="Arial Unicode MS"/>
          <w:color w:val="000000"/>
          <w:bdr w:val="nil"/>
        </w:rPr>
        <w:t xml:space="preserve"> of HD (720p), </w:t>
      </w:r>
      <w:r w:rsidR="00BC6F32" w:rsidRPr="00372393">
        <w:rPr>
          <w:rFonts w:ascii="Palatino" w:eastAsia="Arial Unicode MS" w:hAnsi="Palatino" w:cs="Arial Unicode MS"/>
          <w:b/>
          <w:bCs/>
          <w:color w:val="000000"/>
          <w:bdr w:val="nil"/>
        </w:rPr>
        <w:t>maximum</w:t>
      </w:r>
      <w:r w:rsidR="00BC6F32">
        <w:rPr>
          <w:rFonts w:ascii="Palatino" w:eastAsia="Arial Unicode MS" w:hAnsi="Palatino" w:cs="Arial Unicode MS"/>
          <w:color w:val="000000"/>
          <w:bdr w:val="nil"/>
        </w:rPr>
        <w:t xml:space="preserve"> of Full HD (1080p).</w:t>
      </w:r>
      <w:r w:rsidR="00372393">
        <w:rPr>
          <w:rFonts w:ascii="Palatino" w:eastAsia="Arial Unicode MS" w:hAnsi="Palatino" w:cs="Arial Unicode MS"/>
          <w:color w:val="000000"/>
          <w:bdr w:val="nil"/>
        </w:rPr>
        <w:t xml:space="preserve"> Examples include:</w:t>
      </w:r>
    </w:p>
    <w:p w14:paraId="464BB859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 xml:space="preserve">Apple </w:t>
      </w:r>
      <w:proofErr w:type="spellStart"/>
      <w:r w:rsidRPr="00615A1D">
        <w:rPr>
          <w:rFonts w:ascii="Palatino" w:eastAsia="Arial Unicode MS" w:hAnsi="Palatino" w:cs="Arial Unicode MS"/>
          <w:color w:val="000000"/>
          <w:bdr w:val="nil"/>
        </w:rPr>
        <w:t>Quicktime</w:t>
      </w:r>
      <w:proofErr w:type="spellEnd"/>
    </w:p>
    <w:p w14:paraId="61EC18A7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OBS (free open source)</w:t>
      </w:r>
    </w:p>
    <w:p w14:paraId="397AB535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Screencast-o-</w:t>
      </w:r>
      <w:proofErr w:type="spellStart"/>
      <w:r w:rsidRPr="00615A1D">
        <w:rPr>
          <w:rFonts w:ascii="Palatino" w:eastAsia="Arial Unicode MS" w:hAnsi="Palatino" w:cs="Arial Unicode MS"/>
          <w:color w:val="000000"/>
          <w:bdr w:val="nil"/>
        </w:rPr>
        <w:t>matic</w:t>
      </w:r>
      <w:proofErr w:type="spellEnd"/>
    </w:p>
    <w:p w14:paraId="3386735E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Zoom</w:t>
      </w:r>
    </w:p>
    <w:p w14:paraId="4804B111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Loom</w:t>
      </w:r>
    </w:p>
    <w:p w14:paraId="7709C3CC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Camtasia (PC)</w:t>
      </w:r>
    </w:p>
    <w:p w14:paraId="4CA95528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proofErr w:type="spellStart"/>
      <w:r w:rsidRPr="00615A1D">
        <w:rPr>
          <w:rFonts w:ascii="Palatino" w:eastAsia="Arial Unicode MS" w:hAnsi="Palatino" w:cs="Arial Unicode MS"/>
          <w:color w:val="000000"/>
          <w:bdr w:val="nil"/>
        </w:rPr>
        <w:t>ScreenFlow</w:t>
      </w:r>
      <w:proofErr w:type="spellEnd"/>
      <w:r w:rsidRPr="00615A1D">
        <w:rPr>
          <w:rFonts w:ascii="Palatino" w:eastAsia="Arial Unicode MS" w:hAnsi="Palatino" w:cs="Arial Unicode MS"/>
          <w:color w:val="000000"/>
          <w:bdr w:val="nil"/>
        </w:rPr>
        <w:t xml:space="preserve"> (Mac)</w:t>
      </w:r>
    </w:p>
    <w:p w14:paraId="1734B6AD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SnagIt</w:t>
      </w:r>
    </w:p>
    <w:p w14:paraId="5C50C7D6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Jing</w:t>
      </w:r>
    </w:p>
    <w:p w14:paraId="220F5767" w14:textId="77777777" w:rsidR="00615A1D" w:rsidRPr="00615A1D" w:rsidRDefault="00615A1D" w:rsidP="00615A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proofErr w:type="spellStart"/>
      <w:r w:rsidRPr="00615A1D">
        <w:rPr>
          <w:rFonts w:ascii="Palatino" w:eastAsia="Arial Unicode MS" w:hAnsi="Palatino" w:cs="Arial Unicode MS"/>
          <w:color w:val="000000"/>
          <w:bdr w:val="nil"/>
        </w:rPr>
        <w:t>ShareX</w:t>
      </w:r>
      <w:proofErr w:type="spellEnd"/>
    </w:p>
    <w:p w14:paraId="04F8C7E1" w14:textId="77777777" w:rsidR="004E1C3E" w:rsidRDefault="004E1C3E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</w:p>
    <w:p w14:paraId="137523B9" w14:textId="77777777" w:rsidR="00BC6F32" w:rsidRDefault="00615A1D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 xml:space="preserve">You will need to upload your video to YouTube as </w:t>
      </w:r>
      <w:r w:rsidRPr="00372393">
        <w:rPr>
          <w:rFonts w:ascii="Palatino" w:eastAsia="Arial Unicode MS" w:hAnsi="Palatino" w:cs="Arial Unicode MS"/>
          <w:b/>
          <w:bCs/>
          <w:color w:val="000000"/>
          <w:bdr w:val="nil"/>
        </w:rPr>
        <w:t>unlisted</w:t>
      </w:r>
      <w:r w:rsidRPr="00615A1D">
        <w:rPr>
          <w:rFonts w:ascii="Palatino" w:eastAsia="Arial Unicode MS" w:hAnsi="Palatino" w:cs="Arial Unicode MS"/>
          <w:color w:val="000000"/>
          <w:bdr w:val="nil"/>
        </w:rPr>
        <w:t xml:space="preserve">. Use your student number to login to YouTube. Copy the </w:t>
      </w:r>
      <w:r w:rsidRPr="00BC6F32">
        <w:rPr>
          <w:rFonts w:ascii="Palatino" w:eastAsia="Arial Unicode MS" w:hAnsi="Palatino" w:cs="Arial Unicode MS"/>
          <w:b/>
          <w:bCs/>
          <w:color w:val="000000"/>
          <w:bdr w:val="nil"/>
        </w:rPr>
        <w:t>URL</w:t>
      </w:r>
      <w:r w:rsidRPr="00615A1D">
        <w:rPr>
          <w:rFonts w:ascii="Palatino" w:eastAsia="Arial Unicode MS" w:hAnsi="Palatino" w:cs="Arial Unicode MS"/>
          <w:color w:val="000000"/>
          <w:bdr w:val="nil"/>
        </w:rPr>
        <w:t xml:space="preserve"> and include in the reflection where shown.</w:t>
      </w:r>
      <w:r w:rsidR="00BC6F32">
        <w:rPr>
          <w:rFonts w:ascii="Palatino" w:eastAsia="Arial Unicode MS" w:hAnsi="Palatino" w:cs="Arial Unicode MS"/>
          <w:color w:val="000000"/>
          <w:bdr w:val="nil"/>
        </w:rPr>
        <w:t xml:space="preserve"> </w:t>
      </w:r>
    </w:p>
    <w:p w14:paraId="1DB694FA" w14:textId="0FE81B5E" w:rsidR="00615A1D" w:rsidRDefault="00BC6F32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>
        <w:rPr>
          <w:rFonts w:ascii="Palatino" w:eastAsia="Arial Unicode MS" w:hAnsi="Palatino" w:cs="Arial Unicode MS"/>
          <w:color w:val="000000"/>
          <w:bdr w:val="nil"/>
        </w:rPr>
        <w:t>Do NOT submit a video file to Moodle.</w:t>
      </w:r>
    </w:p>
    <w:p w14:paraId="566EB09A" w14:textId="77777777" w:rsidR="00BC6F32" w:rsidRPr="00615A1D" w:rsidRDefault="00BC6F32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</w:p>
    <w:p w14:paraId="007DED54" w14:textId="020BDA6B" w:rsidR="00615A1D" w:rsidRPr="00615A1D" w:rsidRDefault="00615A1D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Palatino" w:eastAsia="Arial Unicode MS" w:hAnsi="Palatino" w:cs="Arial Unicode MS"/>
          <w:color w:val="000000"/>
          <w:bdr w:val="nil"/>
        </w:rPr>
      </w:pPr>
      <w:r w:rsidRPr="00615A1D">
        <w:rPr>
          <w:rFonts w:ascii="Palatino" w:eastAsia="Arial Unicode MS" w:hAnsi="Palatino" w:cs="Arial Unicode MS"/>
          <w:color w:val="000000"/>
          <w:bdr w:val="nil"/>
        </w:rPr>
        <w:t>Allow plenty of time to do your Reflection, make your video, and upload it to YouTube especially if you're broadband is slow.</w:t>
      </w:r>
    </w:p>
    <w:p w14:paraId="5C226591" w14:textId="34FF5BA7" w:rsidR="00615A1D" w:rsidRDefault="00615A1D" w:rsidP="00615A1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eastAsiaTheme="majorEastAsia" w:hAnsi="Arial" w:cstheme="majorBidi"/>
          <w:b/>
          <w:color w:val="006886" w:themeColor="accent1" w:themeShade="BF"/>
          <w:sz w:val="32"/>
          <w:szCs w:val="32"/>
        </w:rPr>
      </w:pPr>
      <w:r>
        <w:br w:type="page"/>
      </w:r>
    </w:p>
    <w:p w14:paraId="0AB86E66" w14:textId="22B385D8" w:rsidR="009B2CA2" w:rsidRDefault="009B2CA2" w:rsidP="009B2CA2">
      <w:pPr>
        <w:pStyle w:val="Heading1"/>
      </w:pPr>
      <w:bookmarkStart w:id="61" w:name="_Toc71879876"/>
      <w:r>
        <w:lastRenderedPageBreak/>
        <w:t>AP</w:t>
      </w:r>
      <w:r w:rsidR="00E15F2B">
        <w:t>P</w:t>
      </w:r>
      <w:r>
        <w:t xml:space="preserve">ENDIX </w:t>
      </w:r>
      <w:r w:rsidR="00E15F2B">
        <w:t>F</w:t>
      </w:r>
      <w:r>
        <w:t xml:space="preserve">: </w:t>
      </w:r>
      <w:r w:rsidR="00713B0F">
        <w:t>Payment/</w:t>
      </w:r>
      <w:r>
        <w:t>Grading Rubric</w:t>
      </w:r>
      <w:bookmarkEnd w:id="61"/>
    </w:p>
    <w:p w14:paraId="6070020A" w14:textId="1C91FE25" w:rsidR="009B2CA2" w:rsidRDefault="009B2CA2" w:rsidP="009B2CA2">
      <w:pPr>
        <w:pStyle w:val="Heading2"/>
      </w:pPr>
    </w:p>
    <w:tbl>
      <w:tblPr>
        <w:tblW w:w="9596" w:type="dxa"/>
        <w:tblInd w:w="108" w:type="dxa"/>
        <w:tblBorders>
          <w:top w:val="single" w:sz="4" w:space="0" w:color="FEFEFE"/>
          <w:left w:val="single" w:sz="2" w:space="0" w:color="FEFEFE"/>
          <w:bottom w:val="single" w:sz="4" w:space="0" w:color="FEFEFE"/>
          <w:right w:val="single" w:sz="2" w:space="0" w:color="FEFEFE"/>
          <w:insideH w:val="single" w:sz="2" w:space="0" w:color="7ACBF1"/>
          <w:insideV w:val="single" w:sz="2" w:space="0" w:color="7ACBF1"/>
        </w:tblBorders>
        <w:shd w:val="clear" w:color="auto" w:fill="008CB4"/>
        <w:tblLayout w:type="fixed"/>
        <w:tblLook w:val="04A0" w:firstRow="1" w:lastRow="0" w:firstColumn="1" w:lastColumn="0" w:noHBand="0" w:noVBand="1"/>
      </w:tblPr>
      <w:tblGrid>
        <w:gridCol w:w="1026"/>
        <w:gridCol w:w="1418"/>
        <w:gridCol w:w="1701"/>
        <w:gridCol w:w="1559"/>
        <w:gridCol w:w="2763"/>
        <w:gridCol w:w="1129"/>
      </w:tblGrid>
      <w:tr w:rsidR="00BD2633" w14:paraId="323F548C" w14:textId="77777777" w:rsidTr="00615A1D">
        <w:trPr>
          <w:trHeight w:val="288"/>
          <w:tblHeader/>
        </w:trPr>
        <w:tc>
          <w:tcPr>
            <w:tcW w:w="1026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04B4BF" w14:textId="77777777" w:rsidR="00BD2633" w:rsidRDefault="00BD2633" w:rsidP="00615A1D"/>
        </w:tc>
        <w:tc>
          <w:tcPr>
            <w:tcW w:w="1418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705B0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Reading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C205FC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Station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6C4E3E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Member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2751F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Features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3DC83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Code</w:t>
            </w:r>
          </w:p>
        </w:tc>
      </w:tr>
      <w:tr w:rsidR="00BD2633" w14:paraId="7F12DB1A" w14:textId="77777777" w:rsidTr="00615A1D">
        <w:tblPrEx>
          <w:shd w:val="clear" w:color="auto" w:fill="7AC4EA"/>
        </w:tblPrEx>
        <w:trPr>
          <w:trHeight w:val="1348"/>
        </w:trPr>
        <w:tc>
          <w:tcPr>
            <w:tcW w:w="1026" w:type="dxa"/>
            <w:tcBorders>
              <w:top w:val="single" w:sz="12" w:space="0" w:color="7ACBF1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B5939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 w:rsidRPr="00EB661D">
              <w:t>Starter</w:t>
            </w:r>
          </w:p>
        </w:tc>
        <w:tc>
          <w:tcPr>
            <w:tcW w:w="1418" w:type="dxa"/>
            <w:tcBorders>
              <w:top w:val="single" w:sz="12" w:space="0" w:color="7ACBF1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BABBCB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Code</w:t>
            </w:r>
            <w:r w:rsidRPr="00EB661D">
              <w:br/>
              <w:t>Temp</w:t>
            </w:r>
            <w:r w:rsidRPr="00EB661D">
              <w:br/>
              <w:t>Wind Speed</w:t>
            </w:r>
          </w:p>
        </w:tc>
        <w:tc>
          <w:tcPr>
            <w:tcW w:w="1701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C33DA8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Station Name</w:t>
            </w:r>
          </w:p>
        </w:tc>
        <w:tc>
          <w:tcPr>
            <w:tcW w:w="1559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210085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None</w:t>
            </w:r>
          </w:p>
        </w:tc>
        <w:tc>
          <w:tcPr>
            <w:tcW w:w="2763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1DA16B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Load and display stations + their readings from </w:t>
            </w:r>
            <w:proofErr w:type="spellStart"/>
            <w:r w:rsidRPr="00EB661D">
              <w:t>Yaml</w:t>
            </w:r>
            <w:proofErr w:type="spellEnd"/>
            <w:r w:rsidRPr="00EB661D">
              <w:t xml:space="preserve"> file</w:t>
            </w:r>
          </w:p>
        </w:tc>
        <w:tc>
          <w:tcPr>
            <w:tcW w:w="1129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C67211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Zipped archive</w:t>
            </w:r>
          </w:p>
        </w:tc>
      </w:tr>
      <w:tr w:rsidR="00BD2633" w14:paraId="3088F82B" w14:textId="77777777" w:rsidTr="00615A1D">
        <w:tblPrEx>
          <w:shd w:val="clear" w:color="auto" w:fill="7AC4EA"/>
        </w:tblPrEx>
        <w:trPr>
          <w:trHeight w:val="1392"/>
        </w:trPr>
        <w:tc>
          <w:tcPr>
            <w:tcW w:w="1026" w:type="dxa"/>
            <w:tcBorders>
              <w:top w:val="single" w:sz="4" w:space="0" w:color="FEFEFE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6C67FD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 w:rsidRPr="00EB661D">
              <w:t>Baseline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DE0BFC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Pressure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7E896F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+ Latest weather, Temp C, F, Wind </w:t>
            </w:r>
            <w:proofErr w:type="spellStart"/>
            <w:r w:rsidRPr="00EB661D">
              <w:t>Bft</w:t>
            </w:r>
            <w:proofErr w:type="spellEnd"/>
            <w:r w:rsidRPr="00EB661D">
              <w:t>, pressure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6B145C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None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F8C745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display latest weather for station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015E3C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Zipped archive</w:t>
            </w:r>
            <w:r>
              <w:t xml:space="preserve"> + Readme</w:t>
            </w:r>
          </w:p>
        </w:tc>
      </w:tr>
      <w:tr w:rsidR="00BD2633" w14:paraId="2079F965" w14:textId="77777777" w:rsidTr="00615A1D">
        <w:tblPrEx>
          <w:shd w:val="clear" w:color="auto" w:fill="7AC4EA"/>
        </w:tblPrEx>
        <w:trPr>
          <w:trHeight w:val="1524"/>
        </w:trPr>
        <w:tc>
          <w:tcPr>
            <w:tcW w:w="1026" w:type="dxa"/>
            <w:tcBorders>
              <w:top w:val="single" w:sz="4" w:space="0" w:color="FEFEFE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A55155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>
              <w:t>Release 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2DD6D7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Wind Direction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97A8FC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Wind Chill, Wind Compass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3A8BD6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None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1364BE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Dashboard shows station list + button to open station view. Include forms to add new Station + new reading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0C71E3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proofErr w:type="spellStart"/>
            <w:r w:rsidRPr="00EB661D">
              <w:t>Github</w:t>
            </w:r>
            <w:proofErr w:type="spellEnd"/>
            <w:r w:rsidRPr="00EB661D">
              <w:t xml:space="preserve"> repo</w:t>
            </w:r>
          </w:p>
        </w:tc>
      </w:tr>
      <w:tr w:rsidR="00BD2633" w14:paraId="4B887BC5" w14:textId="77777777" w:rsidTr="00615A1D">
        <w:tblPrEx>
          <w:shd w:val="clear" w:color="auto" w:fill="7AC4EA"/>
        </w:tblPrEx>
        <w:trPr>
          <w:trHeight w:val="1830"/>
        </w:trPr>
        <w:tc>
          <w:tcPr>
            <w:tcW w:w="1026" w:type="dxa"/>
            <w:tcBorders>
              <w:top w:val="single" w:sz="4" w:space="0" w:color="FEFEFE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6148B3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>
              <w:t>Release 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EA68F" w14:textId="77777777" w:rsidR="00BD2633" w:rsidRPr="00EB661D" w:rsidRDefault="00BD2633" w:rsidP="00615A1D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8AA3F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+Lat, </w:t>
            </w:r>
            <w:proofErr w:type="spellStart"/>
            <w:r w:rsidRPr="00EB661D">
              <w:t>Lng</w:t>
            </w:r>
            <w:proofErr w:type="spellEnd"/>
          </w:p>
          <w:p w14:paraId="70680BC0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 Max/Min</w:t>
            </w:r>
            <w:r>
              <w:t xml:space="preserve"> (</w:t>
            </w:r>
            <w:r w:rsidRPr="00EB661D">
              <w:t>Temp, Wind, Pressure</w:t>
            </w:r>
            <w: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97AEEC" w14:textId="77777777" w:rsidR="00BD2633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First Name, Last Name, Email, Password </w:t>
            </w:r>
          </w:p>
          <w:p w14:paraId="701E7C68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Stations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79877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Members can signup/log in. Members may create any number of weather stations. Members + sample stations + readings loaded from YAML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C102A5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Deployed +</w:t>
            </w:r>
          </w:p>
          <w:p w14:paraId="0F5624AF" w14:textId="77777777" w:rsidR="00BD2E68" w:rsidRDefault="00BD2633" w:rsidP="00615A1D">
            <w:pPr>
              <w:pStyle w:val="TableStyle3"/>
              <w:spacing w:line="360" w:lineRule="auto"/>
              <w:jc w:val="center"/>
            </w:pPr>
            <w:proofErr w:type="spellStart"/>
            <w:r w:rsidRPr="00EB661D">
              <w:t>Github</w:t>
            </w:r>
            <w:proofErr w:type="spellEnd"/>
            <w:r w:rsidRPr="00EB661D">
              <w:t xml:space="preserve"> repo </w:t>
            </w:r>
          </w:p>
          <w:p w14:paraId="0D8F3F9F" w14:textId="1C414739" w:rsidR="00BD2633" w:rsidRPr="00EB661D" w:rsidRDefault="00BD2E68" w:rsidP="00615A1D">
            <w:pPr>
              <w:pStyle w:val="TableStyle3"/>
              <w:spacing w:line="360" w:lineRule="auto"/>
              <w:jc w:val="center"/>
            </w:pPr>
            <w:r>
              <w:t>+ history</w:t>
            </w:r>
          </w:p>
        </w:tc>
      </w:tr>
      <w:tr w:rsidR="00BD2633" w14:paraId="291653B5" w14:textId="77777777" w:rsidTr="00615A1D">
        <w:tblPrEx>
          <w:shd w:val="clear" w:color="auto" w:fill="7AC4EA"/>
        </w:tblPrEx>
        <w:trPr>
          <w:trHeight w:val="1825"/>
        </w:trPr>
        <w:tc>
          <w:tcPr>
            <w:tcW w:w="1026" w:type="dxa"/>
            <w:tcBorders>
              <w:top w:val="single" w:sz="4" w:space="0" w:color="FEFEFE"/>
              <w:left w:val="nil"/>
              <w:bottom w:val="nil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11992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>
              <w:t>Release 3</w:t>
            </w:r>
            <w:r w:rsidRPr="00EB661D">
              <w:t xml:space="preserve">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3ECA30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Time/Date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DF463D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Temp, Wind Pressure Trends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9671D8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User can edit their personal details.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A4395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Member dashboard list summary lists latest conditions for all stations. </w:t>
            </w:r>
          </w:p>
          <w:p w14:paraId="311F9C59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(alphabetically). Members can delete reports or stations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BDC76B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Deployed + </w:t>
            </w:r>
          </w:p>
          <w:p w14:paraId="363FD4E0" w14:textId="77777777" w:rsidR="00BD2E68" w:rsidRDefault="00BD2633" w:rsidP="00615A1D">
            <w:pPr>
              <w:pStyle w:val="TableStyle3"/>
              <w:spacing w:line="360" w:lineRule="auto"/>
              <w:jc w:val="center"/>
            </w:pPr>
            <w:proofErr w:type="spellStart"/>
            <w:r w:rsidRPr="00EB661D">
              <w:t>Github</w:t>
            </w:r>
            <w:proofErr w:type="spellEnd"/>
            <w:r w:rsidRPr="00EB661D">
              <w:t xml:space="preserve"> repo </w:t>
            </w:r>
          </w:p>
          <w:p w14:paraId="06BCDE2E" w14:textId="77777777" w:rsidR="00BD2E68" w:rsidRDefault="00BD2E68" w:rsidP="00615A1D">
            <w:pPr>
              <w:pStyle w:val="TableStyle3"/>
              <w:spacing w:line="360" w:lineRule="auto"/>
              <w:jc w:val="center"/>
            </w:pPr>
            <w:r>
              <w:t>+ history</w:t>
            </w:r>
          </w:p>
          <w:p w14:paraId="1F98197B" w14:textId="60D6672E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tag</w:t>
            </w:r>
            <w:r w:rsidR="00BD2E68">
              <w:t>s</w:t>
            </w:r>
            <w:r w:rsidRPr="00EB661D">
              <w:t>)</w:t>
            </w:r>
          </w:p>
        </w:tc>
      </w:tr>
    </w:tbl>
    <w:p w14:paraId="2CDA4223" w14:textId="77777777" w:rsidR="009B2CA2" w:rsidRDefault="009B2CA2" w:rsidP="009B2CA2">
      <w:pPr>
        <w:pStyle w:val="Body2"/>
        <w:spacing w:line="360" w:lineRule="auto"/>
      </w:pPr>
    </w:p>
    <w:p w14:paraId="6BB0F915" w14:textId="463DB5A3" w:rsidR="00E85990" w:rsidRDefault="00E85990" w:rsidP="00F819B8">
      <w:pPr>
        <w:pStyle w:val="Heading2"/>
      </w:pPr>
    </w:p>
    <w:sectPr w:rsidR="00E85990" w:rsidSect="004E1C3E">
      <w:headerReference w:type="default" r:id="rId28"/>
      <w:pgSz w:w="11900" w:h="16840"/>
      <w:pgMar w:top="1080" w:right="1152" w:bottom="1656" w:left="1152" w:header="720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D76CF" w14:textId="77777777" w:rsidR="00084BF6" w:rsidRDefault="00084BF6">
      <w:r>
        <w:separator/>
      </w:r>
    </w:p>
  </w:endnote>
  <w:endnote w:type="continuationSeparator" w:id="0">
    <w:p w14:paraId="626EEAEA" w14:textId="77777777" w:rsidR="00084BF6" w:rsidRDefault="00084B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">
    <w:altName w:val="﷽﷽﷽﷽﷽﷽﷽﷽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dot">
    <w:altName w:val="﷽﷽﷽﷽﷽﷽菡඙Āތ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6AB50" w14:textId="77777777" w:rsidR="00615A1D" w:rsidRDefault="00615A1D">
    <w:pPr>
      <w:pStyle w:val="Default"/>
      <w:tabs>
        <w:tab w:val="center" w:pos="4798"/>
        <w:tab w:val="right" w:pos="9596"/>
      </w:tabs>
      <w:spacing w:before="60" w:after="60"/>
    </w:pPr>
    <w:r>
      <w:rPr>
        <w:rFonts w:ascii="Helvetica" w:hAnsi="Helvetica"/>
        <w:caps/>
        <w:color w:val="008CB4"/>
        <w:sz w:val="20"/>
        <w:szCs w:val="20"/>
      </w:rPr>
      <w:t>Weathertop inc.</w:t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begin"/>
    </w:r>
    <w:r>
      <w:rPr>
        <w:rFonts w:ascii="Helvetica" w:eastAsia="Helvetica" w:hAnsi="Helvetica" w:cs="Helvetica"/>
        <w:caps/>
        <w:color w:val="008CB4"/>
        <w:sz w:val="20"/>
        <w:szCs w:val="20"/>
      </w:rPr>
      <w:instrText xml:space="preserve"> PAGE </w:instrTex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separate"/>
    </w:r>
    <w:r>
      <w:rPr>
        <w:rFonts w:ascii="Helvetica" w:eastAsia="Helvetica" w:hAnsi="Helvetica" w:cs="Helvetica"/>
        <w:caps/>
        <w:color w:val="008CB4"/>
        <w:sz w:val="20"/>
        <w:szCs w:val="20"/>
      </w:rPr>
      <w:t>12</w: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EF3CC" w14:textId="77777777" w:rsidR="00084BF6" w:rsidRDefault="00084BF6">
      <w:r>
        <w:separator/>
      </w:r>
    </w:p>
  </w:footnote>
  <w:footnote w:type="continuationSeparator" w:id="0">
    <w:p w14:paraId="2BFC231B" w14:textId="77777777" w:rsidR="00084BF6" w:rsidRDefault="00084BF6">
      <w:r>
        <w:continuationSeparator/>
      </w:r>
    </w:p>
  </w:footnote>
  <w:footnote w:id="1">
    <w:p w14:paraId="3803878E" w14:textId="6E1445A3" w:rsidR="00615A1D" w:rsidRPr="00B11A66" w:rsidRDefault="00615A1D">
      <w:pPr>
        <w:pStyle w:val="FootnoteText"/>
      </w:pPr>
      <w:r>
        <w:rPr>
          <w:rStyle w:val="FootnoteReference"/>
        </w:rPr>
        <w:footnoteRef/>
      </w:r>
      <w:r>
        <w:t xml:space="preserve"> Payment == mark range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CDB96" w14:textId="77777777" w:rsidR="00615A1D" w:rsidRDefault="00615A1D">
    <w:r>
      <w:rPr>
        <w:noProof/>
      </w:rPr>
      <mc:AlternateContent>
        <mc:Choice Requires="wps">
          <w:drawing>
            <wp:anchor distT="152400" distB="152400" distL="152400" distR="152400" simplePos="0" relativeHeight="251655168" behindDoc="1" locked="0" layoutInCell="1" allowOverlap="1" wp14:anchorId="730057EA" wp14:editId="6F39925B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B0B20F" wp14:editId="2BABACD0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254F9" w14:textId="77777777" w:rsidR="00615A1D" w:rsidRDefault="00615A1D"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771FD2CC" wp14:editId="1AE6C503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07272" cy="0"/>
              <wp:effectExtent l="0" t="0" r="0" b="0"/>
              <wp:wrapNone/>
              <wp:docPr id="107374183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272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00B742F" id="officeArt object" o:spid="_x0000_s1026" style="position:absolute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6.6pt,35pt" to="537.5pt,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" strokecolor="#008cb4 [3204]">
              <v:stroke miterlimit="4" joinstyle="miter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3360" behindDoc="1" locked="0" layoutInCell="1" allowOverlap="1" wp14:anchorId="2220C2F5" wp14:editId="5DE3F3B0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91CF783" id="officeArt object" o:spid="_x0000_s1026" style="position:absolute;z-index:-2516531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7pt,780pt" to="538.25pt,78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" strokecolor="#008cb4 [3204]">
              <v:stroke miterlimit="4" joinstyle="miter"/>
              <w10:wrap anchorx="page" anchory="page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28604" w14:textId="77777777" w:rsidR="00615A1D" w:rsidRDefault="00615A1D">
    <w:r>
      <w:rPr>
        <w:noProof/>
      </w:rPr>
      <mc:AlternateContent>
        <mc:Choice Requires="wps">
          <w:drawing>
            <wp:anchor distT="152400" distB="152400" distL="152400" distR="152400" simplePos="0" relativeHeight="251657216" behindDoc="1" locked="0" layoutInCell="1" allowOverlap="1" wp14:anchorId="0B861A79" wp14:editId="32B25C57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07272" cy="0"/>
              <wp:effectExtent l="0" t="0" r="0" b="0"/>
              <wp:wrapNone/>
              <wp:docPr id="1073741834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272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3" style="visibility:visible;position:absolute;margin-left:56.6pt;margin-top:35.0pt;width:480.9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F8D3AE9" wp14:editId="6819FD85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4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A4577"/>
    <w:multiLevelType w:val="hybridMultilevel"/>
    <w:tmpl w:val="4114013A"/>
    <w:lvl w:ilvl="0" w:tplc="72221C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72FBD"/>
    <w:multiLevelType w:val="hybridMultilevel"/>
    <w:tmpl w:val="15581F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77FF5"/>
    <w:multiLevelType w:val="hybridMultilevel"/>
    <w:tmpl w:val="634E0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C1D04"/>
    <w:multiLevelType w:val="hybridMultilevel"/>
    <w:tmpl w:val="8D2A1CD0"/>
    <w:styleLink w:val="Numbered"/>
    <w:lvl w:ilvl="0" w:tplc="DEF88F94">
      <w:start w:val="1"/>
      <w:numFmt w:val="decimal"/>
      <w:lvlText w:val="%1."/>
      <w:lvlJc w:val="left"/>
      <w:pPr>
        <w:tabs>
          <w:tab w:val="num" w:pos="960"/>
        </w:tabs>
        <w:ind w:left="3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DA47600">
      <w:start w:val="1"/>
      <w:numFmt w:val="decimal"/>
      <w:lvlText w:val="%2.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90401FE">
      <w:start w:val="1"/>
      <w:numFmt w:val="decimal"/>
      <w:lvlText w:val="%3."/>
      <w:lvlJc w:val="left"/>
      <w:pPr>
        <w:tabs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D827BDC">
      <w:start w:val="1"/>
      <w:numFmt w:val="decimal"/>
      <w:lvlText w:val="%4."/>
      <w:lvlJc w:val="left"/>
      <w:pPr>
        <w:tabs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D82336">
      <w:start w:val="1"/>
      <w:numFmt w:val="decimal"/>
      <w:lvlText w:val="%5."/>
      <w:lvlJc w:val="left"/>
      <w:pPr>
        <w:tabs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7887BBA">
      <w:start w:val="1"/>
      <w:numFmt w:val="decimal"/>
      <w:lvlText w:val="%6."/>
      <w:lvlJc w:val="left"/>
      <w:pPr>
        <w:tabs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90EE4E">
      <w:start w:val="1"/>
      <w:numFmt w:val="decimal"/>
      <w:lvlText w:val="%7."/>
      <w:lvlJc w:val="left"/>
      <w:pPr>
        <w:tabs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3AADB50">
      <w:start w:val="1"/>
      <w:numFmt w:val="decimal"/>
      <w:lvlText w:val="%8."/>
      <w:lvlJc w:val="left"/>
      <w:pPr>
        <w:tabs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95E22B8">
      <w:start w:val="1"/>
      <w:numFmt w:val="decimal"/>
      <w:lvlText w:val="%9."/>
      <w:lvlJc w:val="left"/>
      <w:pPr>
        <w:tabs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5704D5"/>
    <w:multiLevelType w:val="hybridMultilevel"/>
    <w:tmpl w:val="111A9040"/>
    <w:numStyleLink w:val="Bullet"/>
  </w:abstractNum>
  <w:abstractNum w:abstractNumId="5" w15:restartNumberingAfterBreak="0">
    <w:nsid w:val="32A2403C"/>
    <w:multiLevelType w:val="hybridMultilevel"/>
    <w:tmpl w:val="DDACBF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77779"/>
    <w:multiLevelType w:val="hybridMultilevel"/>
    <w:tmpl w:val="55586802"/>
    <w:styleLink w:val="Lettered"/>
    <w:lvl w:ilvl="0" w:tplc="B17C656C">
      <w:start w:val="1"/>
      <w:numFmt w:val="decimal"/>
      <w:lvlText w:val="(%1)"/>
      <w:lvlJc w:val="left"/>
      <w:pPr>
        <w:tabs>
          <w:tab w:val="num" w:pos="960"/>
        </w:tabs>
        <w:ind w:left="3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A47FF4">
      <w:start w:val="1"/>
      <w:numFmt w:val="decimal"/>
      <w:lvlText w:val="(%2)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B6BD88">
      <w:start w:val="1"/>
      <w:numFmt w:val="decimal"/>
      <w:lvlText w:val="(%3)"/>
      <w:lvlJc w:val="left"/>
      <w:pPr>
        <w:tabs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DC4834">
      <w:start w:val="1"/>
      <w:numFmt w:val="decimal"/>
      <w:lvlText w:val="(%4)"/>
      <w:lvlJc w:val="left"/>
      <w:pPr>
        <w:tabs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22428C">
      <w:start w:val="1"/>
      <w:numFmt w:val="decimal"/>
      <w:lvlText w:val="(%5)"/>
      <w:lvlJc w:val="left"/>
      <w:pPr>
        <w:tabs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9D08812">
      <w:start w:val="1"/>
      <w:numFmt w:val="decimal"/>
      <w:lvlText w:val="(%6)"/>
      <w:lvlJc w:val="left"/>
      <w:pPr>
        <w:tabs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61E74A2">
      <w:start w:val="1"/>
      <w:numFmt w:val="decimal"/>
      <w:lvlText w:val="(%7)"/>
      <w:lvlJc w:val="left"/>
      <w:pPr>
        <w:tabs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28910A">
      <w:start w:val="1"/>
      <w:numFmt w:val="decimal"/>
      <w:lvlText w:val="(%8)"/>
      <w:lvlJc w:val="left"/>
      <w:pPr>
        <w:tabs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92B4E2">
      <w:start w:val="1"/>
      <w:numFmt w:val="decimal"/>
      <w:lvlText w:val="(%9)"/>
      <w:lvlJc w:val="left"/>
      <w:pPr>
        <w:tabs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4814510"/>
    <w:multiLevelType w:val="hybridMultilevel"/>
    <w:tmpl w:val="78A82D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60DAB"/>
    <w:multiLevelType w:val="hybridMultilevel"/>
    <w:tmpl w:val="380449C8"/>
    <w:lvl w:ilvl="0" w:tplc="0809000F">
      <w:start w:val="1"/>
      <w:numFmt w:val="decimal"/>
      <w:lvlText w:val="%1."/>
      <w:lvlJc w:val="left"/>
      <w:pPr>
        <w:ind w:left="960" w:hanging="360"/>
      </w:pPr>
      <w:rPr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1" w:tplc="55D2B86A">
      <w:start w:val="1"/>
      <w:numFmt w:val="bullet"/>
      <w:lvlText w:val="•"/>
      <w:lvlJc w:val="left"/>
      <w:pPr>
        <w:tabs>
          <w:tab w:val="num" w:pos="1080"/>
        </w:tabs>
        <w:ind w:left="4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2" w:tplc="2FCE4D84">
      <w:start w:val="1"/>
      <w:numFmt w:val="bullet"/>
      <w:lvlText w:val="•"/>
      <w:lvlJc w:val="left"/>
      <w:pPr>
        <w:tabs>
          <w:tab w:val="num" w:pos="1320"/>
        </w:tabs>
        <w:ind w:left="7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3" w:tplc="0F54550C">
      <w:start w:val="1"/>
      <w:numFmt w:val="bullet"/>
      <w:lvlText w:val="•"/>
      <w:lvlJc w:val="left"/>
      <w:pPr>
        <w:tabs>
          <w:tab w:val="num" w:pos="1560"/>
        </w:tabs>
        <w:ind w:left="9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4" w:tplc="FD683178">
      <w:start w:val="1"/>
      <w:numFmt w:val="bullet"/>
      <w:lvlText w:val="•"/>
      <w:lvlJc w:val="left"/>
      <w:pPr>
        <w:tabs>
          <w:tab w:val="num" w:pos="1800"/>
        </w:tabs>
        <w:ind w:left="120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5" w:tplc="1DC09584">
      <w:start w:val="1"/>
      <w:numFmt w:val="bullet"/>
      <w:lvlText w:val="•"/>
      <w:lvlJc w:val="left"/>
      <w:pPr>
        <w:tabs>
          <w:tab w:val="num" w:pos="2040"/>
        </w:tabs>
        <w:ind w:left="144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6" w:tplc="516C103A">
      <w:start w:val="1"/>
      <w:numFmt w:val="bullet"/>
      <w:lvlText w:val="•"/>
      <w:lvlJc w:val="left"/>
      <w:pPr>
        <w:tabs>
          <w:tab w:val="num" w:pos="2280"/>
        </w:tabs>
        <w:ind w:left="16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7" w:tplc="EF1239DE">
      <w:start w:val="1"/>
      <w:numFmt w:val="bullet"/>
      <w:lvlText w:val="•"/>
      <w:lvlJc w:val="left"/>
      <w:pPr>
        <w:tabs>
          <w:tab w:val="num" w:pos="2520"/>
        </w:tabs>
        <w:ind w:left="19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8" w:tplc="7E842886">
      <w:start w:val="1"/>
      <w:numFmt w:val="bullet"/>
      <w:lvlText w:val="•"/>
      <w:lvlJc w:val="left"/>
      <w:pPr>
        <w:tabs>
          <w:tab w:val="num" w:pos="2760"/>
        </w:tabs>
        <w:ind w:left="21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</w:abstractNum>
  <w:abstractNum w:abstractNumId="9" w15:restartNumberingAfterBreak="0">
    <w:nsid w:val="4A9E5B96"/>
    <w:multiLevelType w:val="hybridMultilevel"/>
    <w:tmpl w:val="55586802"/>
    <w:numStyleLink w:val="Lettered"/>
  </w:abstractNum>
  <w:abstractNum w:abstractNumId="10" w15:restartNumberingAfterBreak="0">
    <w:nsid w:val="4EE02DB5"/>
    <w:multiLevelType w:val="hybridMultilevel"/>
    <w:tmpl w:val="6A189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3537A"/>
    <w:multiLevelType w:val="multilevel"/>
    <w:tmpl w:val="71E6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327E8A"/>
    <w:multiLevelType w:val="hybridMultilevel"/>
    <w:tmpl w:val="76866992"/>
    <w:lvl w:ilvl="0" w:tplc="72221C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C00CE"/>
    <w:multiLevelType w:val="hybridMultilevel"/>
    <w:tmpl w:val="36827E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9146A"/>
    <w:multiLevelType w:val="multilevel"/>
    <w:tmpl w:val="8D2A1CD0"/>
    <w:numStyleLink w:val="Numbered"/>
  </w:abstractNum>
  <w:abstractNum w:abstractNumId="15" w15:restartNumberingAfterBreak="0">
    <w:nsid w:val="62093F3A"/>
    <w:multiLevelType w:val="hybridMultilevel"/>
    <w:tmpl w:val="A4480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A7F42"/>
    <w:multiLevelType w:val="hybridMultilevel"/>
    <w:tmpl w:val="A7D8A8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CF1E50"/>
    <w:multiLevelType w:val="multilevel"/>
    <w:tmpl w:val="52D6736A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6F6D09AD"/>
    <w:multiLevelType w:val="hybridMultilevel"/>
    <w:tmpl w:val="C6C634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81479C"/>
    <w:multiLevelType w:val="hybridMultilevel"/>
    <w:tmpl w:val="C6067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05D08"/>
    <w:multiLevelType w:val="hybridMultilevel"/>
    <w:tmpl w:val="9DF66C48"/>
    <w:lvl w:ilvl="0" w:tplc="2ADC91F2">
      <w:numFmt w:val="bullet"/>
      <w:lvlText w:val="-"/>
      <w:lvlJc w:val="left"/>
      <w:pPr>
        <w:ind w:left="720" w:hanging="360"/>
      </w:pPr>
      <w:rPr>
        <w:rFonts w:ascii="Palatino" w:eastAsia="Arial Unicode MS" w:hAnsi="Palatino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135F0"/>
    <w:multiLevelType w:val="hybridMultilevel"/>
    <w:tmpl w:val="111A9040"/>
    <w:styleLink w:val="Bullet"/>
    <w:lvl w:ilvl="0" w:tplc="4C96988E">
      <w:start w:val="1"/>
      <w:numFmt w:val="bullet"/>
      <w:lvlText w:val="•"/>
      <w:lvlJc w:val="left"/>
      <w:pPr>
        <w:tabs>
          <w:tab w:val="num" w:pos="838"/>
        </w:tabs>
        <w:ind w:left="238" w:firstLine="3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1" w:tplc="185E4A7C">
      <w:start w:val="1"/>
      <w:numFmt w:val="bullet"/>
      <w:lvlText w:val="•"/>
      <w:lvlJc w:val="left"/>
      <w:pPr>
        <w:tabs>
          <w:tab w:val="num" w:pos="1080"/>
        </w:tabs>
        <w:ind w:left="4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2" w:tplc="D26E5836">
      <w:start w:val="1"/>
      <w:numFmt w:val="bullet"/>
      <w:lvlText w:val="•"/>
      <w:lvlJc w:val="left"/>
      <w:pPr>
        <w:tabs>
          <w:tab w:val="num" w:pos="1320"/>
        </w:tabs>
        <w:ind w:left="7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3" w:tplc="AC8864D8">
      <w:start w:val="1"/>
      <w:numFmt w:val="bullet"/>
      <w:lvlText w:val="•"/>
      <w:lvlJc w:val="left"/>
      <w:pPr>
        <w:tabs>
          <w:tab w:val="num" w:pos="1560"/>
        </w:tabs>
        <w:ind w:left="9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4" w:tplc="1D1ADBB0">
      <w:start w:val="1"/>
      <w:numFmt w:val="bullet"/>
      <w:lvlText w:val="•"/>
      <w:lvlJc w:val="left"/>
      <w:pPr>
        <w:tabs>
          <w:tab w:val="num" w:pos="1800"/>
        </w:tabs>
        <w:ind w:left="120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5" w:tplc="9A66D2CC">
      <w:start w:val="1"/>
      <w:numFmt w:val="bullet"/>
      <w:lvlText w:val="•"/>
      <w:lvlJc w:val="left"/>
      <w:pPr>
        <w:tabs>
          <w:tab w:val="num" w:pos="2040"/>
        </w:tabs>
        <w:ind w:left="144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6" w:tplc="601231E2">
      <w:start w:val="1"/>
      <w:numFmt w:val="bullet"/>
      <w:lvlText w:val="•"/>
      <w:lvlJc w:val="left"/>
      <w:pPr>
        <w:tabs>
          <w:tab w:val="num" w:pos="2280"/>
        </w:tabs>
        <w:ind w:left="16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7" w:tplc="0F50C81E">
      <w:start w:val="1"/>
      <w:numFmt w:val="bullet"/>
      <w:lvlText w:val="•"/>
      <w:lvlJc w:val="left"/>
      <w:pPr>
        <w:tabs>
          <w:tab w:val="num" w:pos="2520"/>
        </w:tabs>
        <w:ind w:left="19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8" w:tplc="C85E6900">
      <w:start w:val="1"/>
      <w:numFmt w:val="bullet"/>
      <w:lvlText w:val="•"/>
      <w:lvlJc w:val="left"/>
      <w:pPr>
        <w:tabs>
          <w:tab w:val="num" w:pos="2760"/>
        </w:tabs>
        <w:ind w:left="21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</w:abstractNum>
  <w:abstractNum w:abstractNumId="22" w15:restartNumberingAfterBreak="0">
    <w:nsid w:val="78714BAC"/>
    <w:multiLevelType w:val="hybridMultilevel"/>
    <w:tmpl w:val="AD4600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1"/>
  </w:num>
  <w:num w:numId="4">
    <w:abstractNumId w:val="4"/>
  </w:num>
  <w:num w:numId="5">
    <w:abstractNumId w:val="6"/>
  </w:num>
  <w:num w:numId="6">
    <w:abstractNumId w:val="9"/>
  </w:num>
  <w:num w:numId="7">
    <w:abstractNumId w:val="14"/>
    <w:lvlOverride w:ilvl="0">
      <w:startOverride w:val="1"/>
    </w:lvlOverride>
  </w:num>
  <w:num w:numId="8">
    <w:abstractNumId w:val="14"/>
    <w:lvlOverride w:ilvl="0">
      <w:startOverride w:val="1"/>
    </w:lvlOverride>
  </w:num>
  <w:num w:numId="9">
    <w:abstractNumId w:val="14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2"/>
  </w:num>
  <w:num w:numId="13">
    <w:abstractNumId w:val="8"/>
  </w:num>
  <w:num w:numId="14">
    <w:abstractNumId w:val="16"/>
  </w:num>
  <w:num w:numId="15">
    <w:abstractNumId w:val="15"/>
  </w:num>
  <w:num w:numId="16">
    <w:abstractNumId w:val="1"/>
  </w:num>
  <w:num w:numId="17">
    <w:abstractNumId w:val="12"/>
  </w:num>
  <w:num w:numId="18">
    <w:abstractNumId w:val="0"/>
  </w:num>
  <w:num w:numId="19">
    <w:abstractNumId w:val="17"/>
  </w:num>
  <w:num w:numId="20">
    <w:abstractNumId w:val="5"/>
  </w:num>
  <w:num w:numId="21">
    <w:abstractNumId w:val="10"/>
  </w:num>
  <w:num w:numId="22">
    <w:abstractNumId w:val="18"/>
  </w:num>
  <w:num w:numId="23">
    <w:abstractNumId w:val="13"/>
  </w:num>
  <w:num w:numId="24">
    <w:abstractNumId w:val="22"/>
  </w:num>
  <w:num w:numId="25">
    <w:abstractNumId w:val="7"/>
  </w:num>
  <w:num w:numId="26">
    <w:abstractNumId w:val="19"/>
  </w:num>
  <w:num w:numId="27">
    <w:abstractNumId w:val="2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990"/>
    <w:rsid w:val="000129DC"/>
    <w:rsid w:val="000171D6"/>
    <w:rsid w:val="00017235"/>
    <w:rsid w:val="0003416D"/>
    <w:rsid w:val="00056500"/>
    <w:rsid w:val="0005710D"/>
    <w:rsid w:val="00084BF6"/>
    <w:rsid w:val="000B6329"/>
    <w:rsid w:val="000C6BBF"/>
    <w:rsid w:val="000C739E"/>
    <w:rsid w:val="000F6921"/>
    <w:rsid w:val="0010666F"/>
    <w:rsid w:val="00112029"/>
    <w:rsid w:val="001144B3"/>
    <w:rsid w:val="00130E2C"/>
    <w:rsid w:val="00141A6D"/>
    <w:rsid w:val="00157D09"/>
    <w:rsid w:val="0018586D"/>
    <w:rsid w:val="00191B85"/>
    <w:rsid w:val="001A4745"/>
    <w:rsid w:val="001B5BDC"/>
    <w:rsid w:val="001B6036"/>
    <w:rsid w:val="001C0363"/>
    <w:rsid w:val="001D2286"/>
    <w:rsid w:val="001E498A"/>
    <w:rsid w:val="001E7FEE"/>
    <w:rsid w:val="00204636"/>
    <w:rsid w:val="002249F8"/>
    <w:rsid w:val="00227663"/>
    <w:rsid w:val="002301FA"/>
    <w:rsid w:val="0025497D"/>
    <w:rsid w:val="00266B29"/>
    <w:rsid w:val="00277A95"/>
    <w:rsid w:val="0029457F"/>
    <w:rsid w:val="002E6265"/>
    <w:rsid w:val="0032048D"/>
    <w:rsid w:val="00332162"/>
    <w:rsid w:val="003370D9"/>
    <w:rsid w:val="00343B3E"/>
    <w:rsid w:val="0034599A"/>
    <w:rsid w:val="0035369C"/>
    <w:rsid w:val="00360676"/>
    <w:rsid w:val="00362DF2"/>
    <w:rsid w:val="00372393"/>
    <w:rsid w:val="00372444"/>
    <w:rsid w:val="00372BEF"/>
    <w:rsid w:val="0038731B"/>
    <w:rsid w:val="003B129D"/>
    <w:rsid w:val="003B6D7D"/>
    <w:rsid w:val="003B76D3"/>
    <w:rsid w:val="003F5707"/>
    <w:rsid w:val="003F7624"/>
    <w:rsid w:val="004006A4"/>
    <w:rsid w:val="00442B78"/>
    <w:rsid w:val="00446900"/>
    <w:rsid w:val="00447459"/>
    <w:rsid w:val="004A18BC"/>
    <w:rsid w:val="004A44C8"/>
    <w:rsid w:val="004A5323"/>
    <w:rsid w:val="004C3EDA"/>
    <w:rsid w:val="004D7A1D"/>
    <w:rsid w:val="004E1C3E"/>
    <w:rsid w:val="004E6B8D"/>
    <w:rsid w:val="004F0825"/>
    <w:rsid w:val="00511056"/>
    <w:rsid w:val="00533ABF"/>
    <w:rsid w:val="0053453C"/>
    <w:rsid w:val="005417F3"/>
    <w:rsid w:val="00543FB3"/>
    <w:rsid w:val="0055354A"/>
    <w:rsid w:val="0056365A"/>
    <w:rsid w:val="0056788D"/>
    <w:rsid w:val="00580A13"/>
    <w:rsid w:val="00597F92"/>
    <w:rsid w:val="005A7029"/>
    <w:rsid w:val="005D4A6F"/>
    <w:rsid w:val="00615A1D"/>
    <w:rsid w:val="00623892"/>
    <w:rsid w:val="00633221"/>
    <w:rsid w:val="00640E94"/>
    <w:rsid w:val="00647B97"/>
    <w:rsid w:val="0067499F"/>
    <w:rsid w:val="00677F41"/>
    <w:rsid w:val="0069310B"/>
    <w:rsid w:val="006A3660"/>
    <w:rsid w:val="006B3E41"/>
    <w:rsid w:val="006B4CC3"/>
    <w:rsid w:val="006C341B"/>
    <w:rsid w:val="006C3ED7"/>
    <w:rsid w:val="006C4D30"/>
    <w:rsid w:val="006C72D3"/>
    <w:rsid w:val="006F6463"/>
    <w:rsid w:val="007036B8"/>
    <w:rsid w:val="00713B0F"/>
    <w:rsid w:val="007205A8"/>
    <w:rsid w:val="007215AA"/>
    <w:rsid w:val="007369E4"/>
    <w:rsid w:val="007654AE"/>
    <w:rsid w:val="007705BA"/>
    <w:rsid w:val="00775C24"/>
    <w:rsid w:val="007803B2"/>
    <w:rsid w:val="007B6855"/>
    <w:rsid w:val="007C7BBA"/>
    <w:rsid w:val="00801EF2"/>
    <w:rsid w:val="008101B2"/>
    <w:rsid w:val="00850DAE"/>
    <w:rsid w:val="008A6DB9"/>
    <w:rsid w:val="008C3107"/>
    <w:rsid w:val="008D298D"/>
    <w:rsid w:val="008D7810"/>
    <w:rsid w:val="008F5320"/>
    <w:rsid w:val="00901A89"/>
    <w:rsid w:val="00925C7F"/>
    <w:rsid w:val="00945CB0"/>
    <w:rsid w:val="00960897"/>
    <w:rsid w:val="00974049"/>
    <w:rsid w:val="0099678E"/>
    <w:rsid w:val="009973D2"/>
    <w:rsid w:val="009B2CA2"/>
    <w:rsid w:val="009B7519"/>
    <w:rsid w:val="009C3EB0"/>
    <w:rsid w:val="009D07E3"/>
    <w:rsid w:val="00A355F6"/>
    <w:rsid w:val="00A642B3"/>
    <w:rsid w:val="00AA0044"/>
    <w:rsid w:val="00AA4825"/>
    <w:rsid w:val="00AC6301"/>
    <w:rsid w:val="00B11A66"/>
    <w:rsid w:val="00B126CF"/>
    <w:rsid w:val="00B41331"/>
    <w:rsid w:val="00B47C04"/>
    <w:rsid w:val="00B67B5B"/>
    <w:rsid w:val="00B8082E"/>
    <w:rsid w:val="00BB69FF"/>
    <w:rsid w:val="00BC4905"/>
    <w:rsid w:val="00BC6F32"/>
    <w:rsid w:val="00BD2633"/>
    <w:rsid w:val="00BD2E68"/>
    <w:rsid w:val="00BE4F1E"/>
    <w:rsid w:val="00C23FE1"/>
    <w:rsid w:val="00C44444"/>
    <w:rsid w:val="00C64DFB"/>
    <w:rsid w:val="00C76198"/>
    <w:rsid w:val="00C8263A"/>
    <w:rsid w:val="00C972B3"/>
    <w:rsid w:val="00CC2883"/>
    <w:rsid w:val="00CE219C"/>
    <w:rsid w:val="00D04E3F"/>
    <w:rsid w:val="00D14750"/>
    <w:rsid w:val="00D156E1"/>
    <w:rsid w:val="00D2718D"/>
    <w:rsid w:val="00D31BBC"/>
    <w:rsid w:val="00D4213F"/>
    <w:rsid w:val="00D435FD"/>
    <w:rsid w:val="00D453B2"/>
    <w:rsid w:val="00D52D19"/>
    <w:rsid w:val="00D74B56"/>
    <w:rsid w:val="00D86215"/>
    <w:rsid w:val="00DB0405"/>
    <w:rsid w:val="00DC10EE"/>
    <w:rsid w:val="00DC6FFA"/>
    <w:rsid w:val="00DD2287"/>
    <w:rsid w:val="00DD4131"/>
    <w:rsid w:val="00DE3660"/>
    <w:rsid w:val="00DE66F6"/>
    <w:rsid w:val="00E15F2B"/>
    <w:rsid w:val="00E433B5"/>
    <w:rsid w:val="00E47A3E"/>
    <w:rsid w:val="00E50943"/>
    <w:rsid w:val="00E715AF"/>
    <w:rsid w:val="00E77931"/>
    <w:rsid w:val="00E85990"/>
    <w:rsid w:val="00E912E0"/>
    <w:rsid w:val="00E91577"/>
    <w:rsid w:val="00E92A8E"/>
    <w:rsid w:val="00E9323E"/>
    <w:rsid w:val="00EB661D"/>
    <w:rsid w:val="00EC11D0"/>
    <w:rsid w:val="00EC58FA"/>
    <w:rsid w:val="00EF0CE3"/>
    <w:rsid w:val="00F03FD8"/>
    <w:rsid w:val="00F20DF9"/>
    <w:rsid w:val="00F416FD"/>
    <w:rsid w:val="00F53DAB"/>
    <w:rsid w:val="00F76618"/>
    <w:rsid w:val="00F819B8"/>
    <w:rsid w:val="00F841FF"/>
    <w:rsid w:val="00F944B3"/>
    <w:rsid w:val="00FC4D26"/>
    <w:rsid w:val="00FD0E01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0146"/>
  <w15:docId w15:val="{313290BC-3ED3-9C40-89AE-690933EC6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IE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1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</w:pPr>
    <w:rPr>
      <w:rFonts w:eastAsiaTheme="minorEastAsia" w:cstheme="minorBidi"/>
      <w:sz w:val="24"/>
      <w:szCs w:val="24"/>
      <w:bdr w:val="none" w:sz="0" w:space="0" w:color="auto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18D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688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18D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688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18D"/>
    <w:pPr>
      <w:keepNext/>
      <w:keepLines/>
      <w:spacing w:before="40"/>
      <w:outlineLvl w:val="2"/>
    </w:pPr>
    <w:rPr>
      <w:rFonts w:eastAsiaTheme="majorEastAsia" w:cstheme="majorBidi"/>
      <w:b/>
      <w:color w:val="00455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Palatino" w:hAnsi="Palatino" w:cs="Arial Unicode MS"/>
      <w:color w:val="000000"/>
      <w:sz w:val="24"/>
      <w:szCs w:val="24"/>
      <w:lang w:val="en-US"/>
    </w:rPr>
  </w:style>
  <w:style w:type="paragraph" w:styleId="Title">
    <w:name w:val="Title"/>
    <w:next w:val="Body2"/>
    <w:uiPriority w:val="10"/>
    <w:qFormat/>
    <w:pPr>
      <w:keepNext/>
      <w:spacing w:before="220" w:after="300" w:line="192" w:lineRule="auto"/>
      <w:outlineLvl w:val="0"/>
    </w:pPr>
    <w:rPr>
      <w:rFonts w:ascii="Didot" w:hAnsi="Didot" w:cs="Arial Unicode MS"/>
      <w:color w:val="008CB4"/>
      <w:spacing w:val="-8"/>
      <w:sz w:val="84"/>
      <w:szCs w:val="84"/>
      <w:lang w:val="en-US"/>
    </w:rPr>
  </w:style>
  <w:style w:type="paragraph" w:customStyle="1" w:styleId="Body2">
    <w:name w:val="Body 2"/>
    <w:rPr>
      <w:rFonts w:ascii="Palatino" w:hAnsi="Palatino" w:cs="Arial Unicode MS"/>
      <w:color w:val="000000"/>
      <w:sz w:val="24"/>
      <w:szCs w:val="24"/>
      <w:lang w:val="en-US"/>
    </w:rPr>
  </w:style>
  <w:style w:type="paragraph" w:styleId="Subtitle">
    <w:name w:val="Subtitle"/>
    <w:next w:val="Body2"/>
    <w:uiPriority w:val="11"/>
    <w:qFormat/>
    <w:pPr>
      <w:spacing w:line="288" w:lineRule="auto"/>
    </w:pPr>
    <w:rPr>
      <w:rFonts w:ascii="Helvetica" w:hAnsi="Helvetica" w:cs="Arial Unicode MS"/>
      <w:b/>
      <w:bCs/>
      <w:color w:val="565452"/>
      <w:spacing w:val="7"/>
      <w:sz w:val="36"/>
      <w:szCs w:val="36"/>
      <w:lang w:val="en-US"/>
    </w:rPr>
  </w:style>
  <w:style w:type="paragraph" w:customStyle="1" w:styleId="Attribution">
    <w:name w:val="Attribution"/>
    <w:next w:val="Body2"/>
    <w:rPr>
      <w:rFonts w:ascii="Helvetica" w:eastAsia="Helvetica" w:hAnsi="Helvetica" w:cs="Helvetica"/>
      <w:color w:val="000000"/>
      <w:spacing w:val="4"/>
      <w:sz w:val="24"/>
      <w:szCs w:val="24"/>
    </w:rPr>
  </w:style>
  <w:style w:type="paragraph" w:customStyle="1" w:styleId="Heading">
    <w:name w:val="Heading"/>
    <w:next w:val="Body2"/>
    <w:pPr>
      <w:spacing w:before="60" w:after="180"/>
      <w:jc w:val="center"/>
      <w:outlineLvl w:val="0"/>
    </w:pPr>
    <w:rPr>
      <w:rFonts w:ascii="Helvetica" w:hAnsi="Helvetica" w:cs="Arial Unicode MS"/>
      <w:b/>
      <w:bCs/>
      <w:color w:val="008CB4"/>
      <w:sz w:val="36"/>
      <w:szCs w:val="36"/>
      <w:lang w:val="en-US"/>
    </w:rPr>
  </w:style>
  <w:style w:type="paragraph" w:customStyle="1" w:styleId="Body">
    <w:name w:val="Body"/>
    <w:pPr>
      <w:spacing w:line="288" w:lineRule="auto"/>
      <w:ind w:firstLine="600"/>
    </w:pPr>
    <w:rPr>
      <w:rFonts w:ascii="Palatino" w:hAnsi="Palatino" w:cs="Arial Unicode MS"/>
      <w:color w:val="000000"/>
      <w:sz w:val="24"/>
      <w:szCs w:val="24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  <w:style w:type="paragraph" w:customStyle="1" w:styleId="TableStyle3">
    <w:name w:val="Table Style 3"/>
    <w:rPr>
      <w:rFonts w:ascii="Palatino" w:eastAsia="Palatino" w:hAnsi="Palatino" w:cs="Palatino"/>
      <w:color w:val="565452"/>
    </w:rPr>
  </w:style>
  <w:style w:type="paragraph" w:customStyle="1" w:styleId="TableStyle1">
    <w:name w:val="Table Style 1"/>
    <w:rPr>
      <w:rFonts w:ascii="Palatino" w:eastAsia="Palatino" w:hAnsi="Palatino" w:cs="Palatino"/>
      <w:b/>
      <w:bCs/>
      <w:color w:val="FEFEFE"/>
    </w:rPr>
  </w:style>
  <w:style w:type="paragraph" w:customStyle="1" w:styleId="TableStyle2">
    <w:name w:val="Table Style 2"/>
    <w:rPr>
      <w:rFonts w:ascii="Palatino" w:eastAsia="Palatino" w:hAnsi="Palatino" w:cs="Palatino"/>
      <w:b/>
      <w:bCs/>
      <w:color w:val="565452"/>
    </w:rPr>
  </w:style>
  <w:style w:type="paragraph" w:customStyle="1" w:styleId="Subheading">
    <w:name w:val="Subheading"/>
    <w:next w:val="Body2"/>
    <w:pPr>
      <w:outlineLvl w:val="0"/>
    </w:pPr>
    <w:rPr>
      <w:rFonts w:ascii="Helvetica" w:hAnsi="Helvetica" w:cs="Arial Unicode MS"/>
      <w:color w:val="000000"/>
      <w:spacing w:val="4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2718D"/>
    <w:rPr>
      <w:rFonts w:ascii="Arial" w:eastAsiaTheme="majorEastAsia" w:hAnsi="Arial" w:cstheme="majorBidi"/>
      <w:b/>
      <w:color w:val="006886" w:themeColor="accent1" w:themeShade="BF"/>
      <w:sz w:val="32"/>
      <w:szCs w:val="32"/>
      <w:bdr w:val="none" w:sz="0" w:space="0" w:color="auto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D2718D"/>
    <w:rPr>
      <w:rFonts w:eastAsiaTheme="majorEastAsia" w:cstheme="majorBidi"/>
      <w:b/>
      <w:color w:val="004559" w:themeColor="accent1" w:themeShade="7F"/>
      <w:sz w:val="24"/>
      <w:szCs w:val="24"/>
      <w:bdr w:val="none" w:sz="0" w:space="0" w:color="auto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D2718D"/>
    <w:pPr>
      <w:spacing w:before="240" w:after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D271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71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718D"/>
    <w:rPr>
      <w:rFonts w:eastAsiaTheme="minorEastAsia" w:cstheme="minorBidi"/>
      <w:bdr w:val="none" w:sz="0" w:space="0" w:color="auto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71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718D"/>
    <w:rPr>
      <w:rFonts w:eastAsiaTheme="minorEastAsia" w:cstheme="minorBidi"/>
      <w:b/>
      <w:bCs/>
      <w:bdr w:val="none" w:sz="0" w:space="0" w:color="auto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18D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18D"/>
    <w:rPr>
      <w:rFonts w:eastAsiaTheme="minorEastAsia"/>
      <w:sz w:val="18"/>
      <w:szCs w:val="18"/>
      <w:bdr w:val="none" w:sz="0" w:space="0" w:color="auto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2718D"/>
    <w:rPr>
      <w:rFonts w:ascii="Arial" w:eastAsiaTheme="majorEastAsia" w:hAnsi="Arial" w:cstheme="majorBidi"/>
      <w:b/>
      <w:color w:val="006886" w:themeColor="accent1" w:themeShade="BF"/>
      <w:sz w:val="24"/>
      <w:szCs w:val="26"/>
      <w:bdr w:val="none" w:sz="0" w:space="0" w:color="auto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D271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718D"/>
    <w:rPr>
      <w:rFonts w:eastAsiaTheme="minorEastAsia" w:cstheme="minorBidi"/>
      <w:sz w:val="24"/>
      <w:szCs w:val="24"/>
      <w:bdr w:val="none" w:sz="0" w:space="0" w:color="auto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D271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718D"/>
    <w:rPr>
      <w:rFonts w:eastAsiaTheme="minorEastAsia" w:cstheme="minorBidi"/>
      <w:sz w:val="24"/>
      <w:szCs w:val="24"/>
      <w:bdr w:val="none" w:sz="0" w:space="0" w:color="auto"/>
      <w:lang w:val="en-GB" w:eastAsia="en-US"/>
    </w:rPr>
  </w:style>
  <w:style w:type="character" w:styleId="PageNumber">
    <w:name w:val="page number"/>
    <w:basedOn w:val="DefaultParagraphFont"/>
    <w:uiPriority w:val="99"/>
    <w:semiHidden/>
    <w:unhideWhenUsed/>
    <w:rsid w:val="00D2718D"/>
  </w:style>
  <w:style w:type="table" w:styleId="ListTable4-Accent1">
    <w:name w:val="List Table 4 Accent 1"/>
    <w:basedOn w:val="TableNormal"/>
    <w:uiPriority w:val="49"/>
    <w:rsid w:val="0069310B"/>
    <w:tblPr>
      <w:tblStyleRowBandSize w:val="1"/>
      <w:tblStyleColBandSize w:val="1"/>
      <w:tblBorders>
        <w:top w:val="single" w:sz="4" w:space="0" w:color="39D2FF" w:themeColor="accent1" w:themeTint="99"/>
        <w:left w:val="single" w:sz="4" w:space="0" w:color="39D2FF" w:themeColor="accent1" w:themeTint="99"/>
        <w:bottom w:val="single" w:sz="4" w:space="0" w:color="39D2FF" w:themeColor="accent1" w:themeTint="99"/>
        <w:right w:val="single" w:sz="4" w:space="0" w:color="39D2FF" w:themeColor="accent1" w:themeTint="99"/>
        <w:insideH w:val="single" w:sz="4" w:space="0" w:color="39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CB4" w:themeColor="accent1"/>
          <w:left w:val="single" w:sz="4" w:space="0" w:color="008CB4" w:themeColor="accent1"/>
          <w:bottom w:val="single" w:sz="4" w:space="0" w:color="008CB4" w:themeColor="accent1"/>
          <w:right w:val="single" w:sz="4" w:space="0" w:color="008CB4" w:themeColor="accent1"/>
          <w:insideH w:val="nil"/>
        </w:tcBorders>
        <w:shd w:val="clear" w:color="auto" w:fill="008CB4" w:themeFill="accent1"/>
      </w:tcPr>
    </w:tblStylePr>
    <w:tblStylePr w:type="lastRow">
      <w:rPr>
        <w:b/>
        <w:bCs/>
      </w:rPr>
      <w:tblPr/>
      <w:tcPr>
        <w:tcBorders>
          <w:top w:val="double" w:sz="4" w:space="0" w:color="39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0FF" w:themeFill="accent1" w:themeFillTint="33"/>
      </w:tcPr>
    </w:tblStylePr>
    <w:tblStylePr w:type="band1Horz">
      <w:tblPr/>
      <w:tcPr>
        <w:shd w:val="clear" w:color="auto" w:fill="BDF0FF" w:themeFill="accen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69310B"/>
    <w:rPr>
      <w:color w:val="006886" w:themeColor="accent1" w:themeShade="BF"/>
    </w:rPr>
    <w:tblPr>
      <w:tblStyleRowBandSize w:val="1"/>
      <w:tblStyleColBandSize w:val="1"/>
      <w:tblBorders>
        <w:top w:val="single" w:sz="4" w:space="0" w:color="39D2FF" w:themeColor="accent1" w:themeTint="99"/>
        <w:left w:val="single" w:sz="4" w:space="0" w:color="39D2FF" w:themeColor="accent1" w:themeTint="99"/>
        <w:bottom w:val="single" w:sz="4" w:space="0" w:color="39D2FF" w:themeColor="accent1" w:themeTint="99"/>
        <w:right w:val="single" w:sz="4" w:space="0" w:color="39D2FF" w:themeColor="accent1" w:themeTint="99"/>
        <w:insideH w:val="single" w:sz="4" w:space="0" w:color="39D2FF" w:themeColor="accent1" w:themeTint="99"/>
        <w:insideV w:val="single" w:sz="4" w:space="0" w:color="39D2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9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0FF" w:themeFill="accent1" w:themeFillTint="33"/>
      </w:tcPr>
    </w:tblStylePr>
    <w:tblStylePr w:type="band1Horz">
      <w:tblPr/>
      <w:tcPr>
        <w:shd w:val="clear" w:color="auto" w:fill="BDF0FF" w:themeFill="accent1" w:themeFillTint="33"/>
      </w:tcPr>
    </w:tblStylePr>
  </w:style>
  <w:style w:type="table" w:styleId="GridTable4">
    <w:name w:val="Grid Table 4"/>
    <w:basedOn w:val="TableNormal"/>
    <w:uiPriority w:val="49"/>
    <w:rsid w:val="0025497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25497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A4825"/>
    <w:pPr>
      <w:spacing w:before="480" w:line="276" w:lineRule="auto"/>
      <w:outlineLvl w:val="9"/>
    </w:pPr>
    <w:rPr>
      <w:rFonts w:asciiTheme="majorHAnsi" w:hAnsiTheme="majorHAnsi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3B0F"/>
    <w:pPr>
      <w:tabs>
        <w:tab w:val="right" w:leader="dot" w:pos="9586"/>
      </w:tabs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A4825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A4825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A4825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A4825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A4825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A4825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A4825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A4825"/>
    <w:pPr>
      <w:ind w:left="192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D435F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00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6A4"/>
    <w:rPr>
      <w:rFonts w:ascii="Courier New" w:eastAsia="Times New Roman" w:hAnsi="Courier New" w:cs="Courier New"/>
      <w:bdr w:val="none" w:sz="0" w:space="0" w:color="auto"/>
    </w:rPr>
  </w:style>
  <w:style w:type="table" w:styleId="TableGrid">
    <w:name w:val="Table Grid"/>
    <w:basedOn w:val="TableNormal"/>
    <w:uiPriority w:val="39"/>
    <w:rsid w:val="00DE6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9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44B3"/>
    <w:rPr>
      <w:color w:val="FF00FF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1A6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1A66"/>
    <w:rPr>
      <w:rFonts w:eastAsiaTheme="minorEastAsia" w:cstheme="minorBidi"/>
      <w:bdr w:val="none" w:sz="0" w:space="0" w:color="auto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1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hamedy.medium.com/a-short-summary-of-java-coding-best-practices-31283d0167d3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fomantic-ui.com/elements/icon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en.wikipedia.org/wiki/Self-documenting_code" TargetMode="Externa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olmdunphy/Desktop/WORD%20TEMPLATES/WIT%20RESEARCH%20TEMPLATE2.dotx" TargetMode="External"/></Relationships>
</file>

<file path=word/theme/theme1.xml><?xml version="1.0" encoding="utf-8"?>
<a:theme xmlns:a="http://schemas.openxmlformats.org/drawingml/2006/main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0FE05958-43A8-2E44-A236-ACC2ADA60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WIT RESEARCH TEMPLATE2.dotx</Template>
  <TotalTime>1</TotalTime>
  <Pages>28</Pages>
  <Words>3029</Words>
  <Characters>17268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Eamonn Deleastar</cp:lastModifiedBy>
  <cp:revision>3</cp:revision>
  <cp:lastPrinted>2021-05-14T09:20:00Z</cp:lastPrinted>
  <dcterms:created xsi:type="dcterms:W3CDTF">2021-05-14T09:20:00Z</dcterms:created>
  <dcterms:modified xsi:type="dcterms:W3CDTF">2021-05-14T09:20:00Z</dcterms:modified>
</cp:coreProperties>
</file>